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DC8F" w14:textId="6787186C" w:rsidR="00114722" w:rsidRPr="00114722" w:rsidRDefault="00114722" w:rsidP="00114722">
      <w:pPr>
        <w:rPr>
          <w:sz w:val="20"/>
          <w:szCs w:val="20"/>
          <w:lang w:val="es-AR"/>
        </w:rPr>
      </w:pPr>
      <w:r w:rsidRPr="00114722">
        <w:rPr>
          <w:sz w:val="20"/>
          <w:szCs w:val="20"/>
          <w:lang w:val="es-AR"/>
        </w:rPr>
        <w:t>Diseñar una página tipo revista digital que reorganice completamente su contenido según el tamaño de pantalla.</w:t>
      </w:r>
    </w:p>
    <w:p w14:paraId="47CE1771" w14:textId="77777777" w:rsidR="00600B88" w:rsidRDefault="00600B88" w:rsidP="00114722">
      <w:pPr>
        <w:rPr>
          <w:rFonts w:ascii="Segoe UI Emoji" w:hAnsi="Segoe UI Emoji" w:cs="Segoe UI Emoji"/>
          <w:b/>
          <w:bCs/>
          <w:sz w:val="20"/>
          <w:szCs w:val="20"/>
          <w:lang w:val="es-AR"/>
        </w:rPr>
      </w:pPr>
    </w:p>
    <w:p w14:paraId="7BCBF919" w14:textId="1219CC64" w:rsidR="00114722" w:rsidRPr="00114722" w:rsidRDefault="00114722" w:rsidP="00114722">
      <w:pPr>
        <w:rPr>
          <w:b/>
          <w:bCs/>
          <w:sz w:val="20"/>
          <w:szCs w:val="20"/>
          <w:lang w:val="es-AR"/>
        </w:rPr>
      </w:pPr>
      <w:r w:rsidRPr="00114722">
        <w:rPr>
          <w:b/>
          <w:bCs/>
          <w:sz w:val="20"/>
          <w:szCs w:val="20"/>
          <w:lang w:val="es-AR"/>
        </w:rPr>
        <w:t>Contenido mínimo</w:t>
      </w:r>
    </w:p>
    <w:p w14:paraId="06874A36" w14:textId="77777777" w:rsidR="00600B88" w:rsidRDefault="00600B88" w:rsidP="00114722">
      <w:pPr>
        <w:rPr>
          <w:sz w:val="20"/>
          <w:szCs w:val="20"/>
          <w:lang w:val="es-AR"/>
        </w:rPr>
      </w:pPr>
    </w:p>
    <w:p w14:paraId="5B202572" w14:textId="02C2CEE1" w:rsidR="00114722" w:rsidRDefault="00114722" w:rsidP="00114722">
      <w:pPr>
        <w:rPr>
          <w:sz w:val="20"/>
          <w:szCs w:val="20"/>
          <w:lang w:val="es-AR"/>
        </w:rPr>
      </w:pPr>
      <w:r w:rsidRPr="00114722">
        <w:rPr>
          <w:sz w:val="20"/>
          <w:szCs w:val="20"/>
          <w:lang w:val="es-AR"/>
        </w:rPr>
        <w:t>La página debe incluir:</w:t>
      </w:r>
    </w:p>
    <w:p w14:paraId="3D3715EE" w14:textId="77777777" w:rsidR="00600B88" w:rsidRPr="00114722" w:rsidRDefault="00600B88" w:rsidP="00114722">
      <w:pPr>
        <w:rPr>
          <w:sz w:val="20"/>
          <w:szCs w:val="20"/>
          <w:lang w:val="es-AR"/>
        </w:rPr>
      </w:pPr>
    </w:p>
    <w:p w14:paraId="7B497FDF" w14:textId="166B2D07" w:rsidR="00114722" w:rsidRPr="00114722" w:rsidRDefault="00600B88" w:rsidP="004463C8">
      <w:pPr>
        <w:numPr>
          <w:ilvl w:val="0"/>
          <w:numId w:val="20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T</w:t>
      </w:r>
      <w:r w:rsidR="00114722" w:rsidRPr="00114722">
        <w:rPr>
          <w:sz w:val="20"/>
          <w:szCs w:val="20"/>
          <w:lang w:val="es-AR"/>
        </w:rPr>
        <w:t>ítulo principal (noticia destacada)</w:t>
      </w:r>
    </w:p>
    <w:p w14:paraId="4DBB78B6" w14:textId="46A6A998" w:rsidR="00114722" w:rsidRPr="00114722" w:rsidRDefault="00600B88" w:rsidP="004463C8">
      <w:pPr>
        <w:numPr>
          <w:ilvl w:val="0"/>
          <w:numId w:val="20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I</w:t>
      </w:r>
      <w:r w:rsidR="00114722" w:rsidRPr="00114722">
        <w:rPr>
          <w:sz w:val="20"/>
          <w:szCs w:val="20"/>
          <w:lang w:val="es-AR"/>
        </w:rPr>
        <w:t>magen destacada</w:t>
      </w:r>
    </w:p>
    <w:p w14:paraId="2C12AAC5" w14:textId="618D66AC" w:rsidR="00114722" w:rsidRPr="00114722" w:rsidRDefault="00114722" w:rsidP="004463C8">
      <w:pPr>
        <w:numPr>
          <w:ilvl w:val="0"/>
          <w:numId w:val="20"/>
        </w:numPr>
        <w:rPr>
          <w:sz w:val="20"/>
          <w:szCs w:val="20"/>
          <w:lang w:val="es-AR"/>
        </w:rPr>
      </w:pPr>
      <w:r w:rsidRPr="00114722">
        <w:rPr>
          <w:sz w:val="20"/>
          <w:szCs w:val="20"/>
          <w:lang w:val="es-AR"/>
        </w:rPr>
        <w:t>3</w:t>
      </w:r>
      <w:r w:rsidR="00AF3325">
        <w:rPr>
          <w:sz w:val="20"/>
          <w:szCs w:val="20"/>
          <w:lang w:val="es-AR"/>
        </w:rPr>
        <w:t>-</w:t>
      </w:r>
      <w:r w:rsidRPr="00114722">
        <w:rPr>
          <w:sz w:val="20"/>
          <w:szCs w:val="20"/>
          <w:lang w:val="es-AR"/>
        </w:rPr>
        <w:t>4 noticias secundarias</w:t>
      </w:r>
    </w:p>
    <w:p w14:paraId="632E1A6F" w14:textId="2DD46648" w:rsidR="00114722" w:rsidRPr="00114722" w:rsidRDefault="00600B88" w:rsidP="004463C8">
      <w:pPr>
        <w:numPr>
          <w:ilvl w:val="0"/>
          <w:numId w:val="20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</w:t>
      </w:r>
      <w:r w:rsidR="00114722" w:rsidRPr="00114722">
        <w:rPr>
          <w:sz w:val="20"/>
          <w:szCs w:val="20"/>
          <w:lang w:val="es-AR"/>
        </w:rPr>
        <w:t>na sección lateral (</w:t>
      </w:r>
      <w:r>
        <w:rPr>
          <w:sz w:val="20"/>
          <w:szCs w:val="20"/>
          <w:lang w:val="es-AR"/>
        </w:rPr>
        <w:t>por ejemplo</w:t>
      </w:r>
      <w:r w:rsidR="00114722" w:rsidRPr="00114722">
        <w:rPr>
          <w:sz w:val="20"/>
          <w:szCs w:val="20"/>
          <w:lang w:val="es-AR"/>
        </w:rPr>
        <w:t>: “más leídas” o “categorías”)</w:t>
      </w:r>
    </w:p>
    <w:p w14:paraId="7AB9107A" w14:textId="55E0056B" w:rsidR="00114722" w:rsidRPr="00114722" w:rsidRDefault="00600B88" w:rsidP="004463C8">
      <w:pPr>
        <w:numPr>
          <w:ilvl w:val="0"/>
          <w:numId w:val="20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</w:t>
      </w:r>
      <w:r w:rsidR="00114722" w:rsidRPr="00114722">
        <w:rPr>
          <w:sz w:val="20"/>
          <w:szCs w:val="20"/>
          <w:lang w:val="es-AR"/>
        </w:rPr>
        <w:t>n encabezado simple</w:t>
      </w:r>
    </w:p>
    <w:p w14:paraId="28BA17B3" w14:textId="0E3CB1C4" w:rsidR="00114722" w:rsidRPr="00114722" w:rsidRDefault="00114722" w:rsidP="00114722">
      <w:pPr>
        <w:rPr>
          <w:sz w:val="20"/>
          <w:szCs w:val="20"/>
          <w:lang w:val="es-AR"/>
        </w:rPr>
      </w:pPr>
    </w:p>
    <w:p w14:paraId="062BFFC7" w14:textId="5B04C8E2" w:rsidR="00114722" w:rsidRPr="00114722" w:rsidRDefault="00114722" w:rsidP="00114722">
      <w:pPr>
        <w:rPr>
          <w:b/>
          <w:bCs/>
          <w:sz w:val="20"/>
          <w:szCs w:val="20"/>
          <w:lang w:val="es-AR"/>
        </w:rPr>
      </w:pPr>
      <w:r w:rsidRPr="00114722">
        <w:rPr>
          <w:b/>
          <w:bCs/>
          <w:sz w:val="20"/>
          <w:szCs w:val="20"/>
          <w:lang w:val="es-AR"/>
        </w:rPr>
        <w:t>Comportamiento responsive</w:t>
      </w:r>
    </w:p>
    <w:p w14:paraId="585E22E7" w14:textId="77777777" w:rsidR="004463C8" w:rsidRDefault="004463C8" w:rsidP="00114722">
      <w:pPr>
        <w:rPr>
          <w:b/>
          <w:bCs/>
          <w:sz w:val="20"/>
          <w:szCs w:val="20"/>
          <w:lang w:val="es-AR"/>
        </w:rPr>
      </w:pPr>
    </w:p>
    <w:p w14:paraId="14CA3E4E" w14:textId="77777777" w:rsidR="004463C8" w:rsidRDefault="00114722" w:rsidP="00114722">
      <w:pPr>
        <w:pStyle w:val="Prrafodelista"/>
        <w:numPr>
          <w:ilvl w:val="0"/>
          <w:numId w:val="19"/>
        </w:numPr>
        <w:rPr>
          <w:b/>
          <w:bCs/>
          <w:sz w:val="20"/>
          <w:szCs w:val="20"/>
          <w:lang w:val="es-AR"/>
        </w:rPr>
      </w:pPr>
      <w:r w:rsidRPr="004463C8">
        <w:rPr>
          <w:b/>
          <w:bCs/>
          <w:sz w:val="20"/>
          <w:szCs w:val="20"/>
          <w:lang w:val="es-AR"/>
        </w:rPr>
        <w:t>Mobile (1 columna)</w:t>
      </w:r>
    </w:p>
    <w:p w14:paraId="04F5A7D1" w14:textId="77777777" w:rsidR="004463C8" w:rsidRPr="004463C8" w:rsidRDefault="004463C8" w:rsidP="004463C8">
      <w:pPr>
        <w:pStyle w:val="Prrafodelista"/>
        <w:numPr>
          <w:ilvl w:val="1"/>
          <w:numId w:val="19"/>
        </w:numPr>
        <w:rPr>
          <w:b/>
          <w:bCs/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T</w:t>
      </w:r>
      <w:r w:rsidR="00114722" w:rsidRPr="004463C8">
        <w:rPr>
          <w:sz w:val="20"/>
          <w:szCs w:val="20"/>
          <w:lang w:val="es-AR"/>
        </w:rPr>
        <w:t>odo en una sola columna</w:t>
      </w:r>
    </w:p>
    <w:p w14:paraId="2525B03E" w14:textId="77777777" w:rsidR="004463C8" w:rsidRPr="004463C8" w:rsidRDefault="004463C8" w:rsidP="004463C8">
      <w:pPr>
        <w:pStyle w:val="Prrafodelista"/>
        <w:numPr>
          <w:ilvl w:val="1"/>
          <w:numId w:val="19"/>
        </w:numPr>
        <w:rPr>
          <w:b/>
          <w:bCs/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O</w:t>
      </w:r>
      <w:r w:rsidR="00114722" w:rsidRPr="004463C8">
        <w:rPr>
          <w:sz w:val="20"/>
          <w:szCs w:val="20"/>
          <w:lang w:val="es-AR"/>
        </w:rPr>
        <w:t>rden vertical</w:t>
      </w:r>
    </w:p>
    <w:p w14:paraId="5F22F3FC" w14:textId="04115E7E" w:rsidR="00114722" w:rsidRPr="004463C8" w:rsidRDefault="004463C8" w:rsidP="004463C8">
      <w:pPr>
        <w:pStyle w:val="Prrafodelista"/>
        <w:numPr>
          <w:ilvl w:val="1"/>
          <w:numId w:val="19"/>
        </w:numPr>
        <w:rPr>
          <w:b/>
          <w:bCs/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C</w:t>
      </w:r>
      <w:r w:rsidR="00114722" w:rsidRPr="004463C8">
        <w:rPr>
          <w:sz w:val="20"/>
          <w:szCs w:val="20"/>
          <w:lang w:val="es-AR"/>
        </w:rPr>
        <w:t>ontenido simplificado</w:t>
      </w:r>
    </w:p>
    <w:p w14:paraId="50563116" w14:textId="28DA2E26" w:rsidR="00114722" w:rsidRPr="004463C8" w:rsidRDefault="00114722" w:rsidP="004463C8">
      <w:pPr>
        <w:pStyle w:val="Prrafodelista"/>
        <w:numPr>
          <w:ilvl w:val="0"/>
          <w:numId w:val="19"/>
        </w:numPr>
        <w:rPr>
          <w:b/>
          <w:bCs/>
          <w:sz w:val="20"/>
          <w:szCs w:val="20"/>
          <w:lang w:val="es-AR"/>
        </w:rPr>
      </w:pPr>
      <w:r w:rsidRPr="004463C8">
        <w:rPr>
          <w:b/>
          <w:bCs/>
          <w:sz w:val="20"/>
          <w:szCs w:val="20"/>
          <w:lang w:val="es-AR"/>
        </w:rPr>
        <w:t>Tablet (2 columnas)</w:t>
      </w:r>
    </w:p>
    <w:p w14:paraId="1B52DF25" w14:textId="77777777" w:rsidR="004463C8" w:rsidRDefault="004463C8" w:rsidP="004463C8">
      <w:pPr>
        <w:pStyle w:val="Prrafodelista"/>
        <w:numPr>
          <w:ilvl w:val="1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N</w:t>
      </w:r>
      <w:r w:rsidR="00114722" w:rsidRPr="004463C8">
        <w:rPr>
          <w:sz w:val="20"/>
          <w:szCs w:val="20"/>
          <w:lang w:val="es-AR"/>
        </w:rPr>
        <w:t>oticia principal ocupa ancho completo arriba</w:t>
      </w:r>
    </w:p>
    <w:p w14:paraId="112E1B2B" w14:textId="77777777" w:rsidR="004463C8" w:rsidRDefault="004463C8" w:rsidP="004463C8">
      <w:pPr>
        <w:pStyle w:val="Prrafodelista"/>
        <w:numPr>
          <w:ilvl w:val="1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D</w:t>
      </w:r>
      <w:r w:rsidR="00114722" w:rsidRPr="004463C8">
        <w:rPr>
          <w:sz w:val="20"/>
          <w:szCs w:val="20"/>
          <w:lang w:val="es-AR"/>
        </w:rPr>
        <w:t>ebajo: noticias en 2 columna</w:t>
      </w:r>
      <w:r>
        <w:rPr>
          <w:sz w:val="20"/>
          <w:szCs w:val="20"/>
          <w:lang w:val="es-AR"/>
        </w:rPr>
        <w:t>s</w:t>
      </w:r>
    </w:p>
    <w:p w14:paraId="59619A90" w14:textId="77777777" w:rsidR="004463C8" w:rsidRDefault="004463C8" w:rsidP="00114722">
      <w:pPr>
        <w:pStyle w:val="Prrafodelista"/>
        <w:numPr>
          <w:ilvl w:val="1"/>
          <w:numId w:val="19"/>
        </w:numPr>
        <w:rPr>
          <w:sz w:val="20"/>
          <w:szCs w:val="20"/>
          <w:lang w:val="es-AR"/>
        </w:rPr>
      </w:pPr>
      <w:proofErr w:type="spellStart"/>
      <w:r>
        <w:rPr>
          <w:sz w:val="20"/>
          <w:szCs w:val="20"/>
          <w:lang w:val="es-AR"/>
        </w:rPr>
        <w:t>S</w:t>
      </w:r>
      <w:r w:rsidR="00114722" w:rsidRPr="004463C8">
        <w:rPr>
          <w:sz w:val="20"/>
          <w:szCs w:val="20"/>
          <w:lang w:val="es-AR"/>
        </w:rPr>
        <w:t>idebar</w:t>
      </w:r>
      <w:proofErr w:type="spellEnd"/>
      <w:r w:rsidR="00114722" w:rsidRPr="004463C8">
        <w:rPr>
          <w:sz w:val="20"/>
          <w:szCs w:val="20"/>
          <w:lang w:val="es-AR"/>
        </w:rPr>
        <w:t xml:space="preserve"> se mueve al final</w:t>
      </w:r>
    </w:p>
    <w:p w14:paraId="7F50D44F" w14:textId="77777777" w:rsidR="004463C8" w:rsidRPr="004463C8" w:rsidRDefault="00114722" w:rsidP="00114722">
      <w:pPr>
        <w:pStyle w:val="Prrafodelista"/>
        <w:numPr>
          <w:ilvl w:val="0"/>
          <w:numId w:val="19"/>
        </w:numPr>
        <w:rPr>
          <w:sz w:val="20"/>
          <w:szCs w:val="20"/>
          <w:lang w:val="es-AR"/>
        </w:rPr>
      </w:pPr>
      <w:r w:rsidRPr="004463C8">
        <w:rPr>
          <w:b/>
          <w:bCs/>
          <w:sz w:val="20"/>
          <w:szCs w:val="20"/>
          <w:lang w:val="es-AR"/>
        </w:rPr>
        <w:t>Desktop (3 columnas)</w:t>
      </w:r>
    </w:p>
    <w:p w14:paraId="1B196364" w14:textId="77777777" w:rsidR="004463C8" w:rsidRDefault="004463C8" w:rsidP="004463C8">
      <w:pPr>
        <w:pStyle w:val="Prrafodelista"/>
        <w:numPr>
          <w:ilvl w:val="1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N</w:t>
      </w:r>
      <w:r w:rsidR="00114722" w:rsidRPr="004463C8">
        <w:rPr>
          <w:sz w:val="20"/>
          <w:szCs w:val="20"/>
          <w:lang w:val="es-AR"/>
        </w:rPr>
        <w:t>oticia principal grande a la izquierda</w:t>
      </w:r>
    </w:p>
    <w:p w14:paraId="58DC5268" w14:textId="49BB4BF3" w:rsidR="004463C8" w:rsidRDefault="004463C8" w:rsidP="004463C8">
      <w:pPr>
        <w:pStyle w:val="Prrafodelista"/>
        <w:numPr>
          <w:ilvl w:val="1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N</w:t>
      </w:r>
      <w:r w:rsidR="00114722" w:rsidRPr="004463C8">
        <w:rPr>
          <w:sz w:val="20"/>
          <w:szCs w:val="20"/>
          <w:lang w:val="es-AR"/>
        </w:rPr>
        <w:t>oticias secundarias en el centro</w:t>
      </w:r>
    </w:p>
    <w:p w14:paraId="4D5C14E0" w14:textId="6B3CAA6A" w:rsidR="00114722" w:rsidRPr="004463C8" w:rsidRDefault="004463C8" w:rsidP="004463C8">
      <w:pPr>
        <w:pStyle w:val="Prrafodelista"/>
        <w:numPr>
          <w:ilvl w:val="1"/>
          <w:numId w:val="19"/>
        </w:numPr>
        <w:rPr>
          <w:sz w:val="20"/>
          <w:szCs w:val="20"/>
          <w:lang w:val="es-AR"/>
        </w:rPr>
      </w:pPr>
      <w:proofErr w:type="spellStart"/>
      <w:r>
        <w:rPr>
          <w:sz w:val="20"/>
          <w:szCs w:val="20"/>
          <w:lang w:val="es-AR"/>
        </w:rPr>
        <w:t>S</w:t>
      </w:r>
      <w:r w:rsidR="00114722" w:rsidRPr="004463C8">
        <w:rPr>
          <w:sz w:val="20"/>
          <w:szCs w:val="20"/>
          <w:lang w:val="es-AR"/>
        </w:rPr>
        <w:t>idebar</w:t>
      </w:r>
      <w:proofErr w:type="spellEnd"/>
      <w:r w:rsidR="00114722" w:rsidRPr="004463C8">
        <w:rPr>
          <w:sz w:val="20"/>
          <w:szCs w:val="20"/>
          <w:lang w:val="es-AR"/>
        </w:rPr>
        <w:t xml:space="preserve"> fijo a la derecha</w:t>
      </w:r>
    </w:p>
    <w:p w14:paraId="201AA9A6" w14:textId="79FAEFA9" w:rsidR="00114722" w:rsidRPr="00114722" w:rsidRDefault="00114722" w:rsidP="00114722">
      <w:pPr>
        <w:rPr>
          <w:sz w:val="20"/>
          <w:szCs w:val="20"/>
          <w:lang w:val="es-AR"/>
        </w:rPr>
      </w:pPr>
    </w:p>
    <w:p w14:paraId="39EB0AFD" w14:textId="003C9FF5" w:rsidR="00114722" w:rsidRDefault="00114722" w:rsidP="00114722">
      <w:pPr>
        <w:rPr>
          <w:b/>
          <w:bCs/>
          <w:sz w:val="20"/>
          <w:szCs w:val="20"/>
          <w:lang w:val="es-AR"/>
        </w:rPr>
      </w:pPr>
      <w:r w:rsidRPr="00114722">
        <w:rPr>
          <w:b/>
          <w:bCs/>
          <w:sz w:val="20"/>
          <w:szCs w:val="20"/>
          <w:lang w:val="es-AR"/>
        </w:rPr>
        <w:t>Restricciones</w:t>
      </w:r>
    </w:p>
    <w:p w14:paraId="2DD5994F" w14:textId="77777777" w:rsidR="004463C8" w:rsidRPr="00114722" w:rsidRDefault="004463C8" w:rsidP="00114722">
      <w:pPr>
        <w:rPr>
          <w:b/>
          <w:bCs/>
          <w:sz w:val="20"/>
          <w:szCs w:val="20"/>
          <w:lang w:val="es-AR"/>
        </w:rPr>
      </w:pPr>
    </w:p>
    <w:p w14:paraId="091162E8" w14:textId="3C69B855" w:rsidR="00114722" w:rsidRPr="00114722" w:rsidRDefault="004463C8" w:rsidP="004463C8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rFonts w:ascii="Segoe UI Emoji" w:hAnsi="Segoe UI Emoji" w:cs="Segoe UI Emoji"/>
          <w:sz w:val="20"/>
          <w:szCs w:val="20"/>
          <w:lang w:val="es-AR"/>
        </w:rPr>
        <w:t>N</w:t>
      </w:r>
      <w:r w:rsidR="00114722" w:rsidRPr="00114722">
        <w:rPr>
          <w:sz w:val="20"/>
          <w:szCs w:val="20"/>
          <w:lang w:val="es-AR"/>
        </w:rPr>
        <w:t xml:space="preserve">o usar </w:t>
      </w:r>
      <w:proofErr w:type="spellStart"/>
      <w:r w:rsidR="00114722" w:rsidRPr="00114722">
        <w:rPr>
          <w:sz w:val="20"/>
          <w:szCs w:val="20"/>
          <w:lang w:val="es-AR"/>
        </w:rPr>
        <w:t>frameworks</w:t>
      </w:r>
      <w:proofErr w:type="spellEnd"/>
    </w:p>
    <w:p w14:paraId="7B0C0D55" w14:textId="70F43247" w:rsidR="00114722" w:rsidRPr="00114722" w:rsidRDefault="004463C8" w:rsidP="004463C8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N</w:t>
      </w:r>
      <w:r w:rsidR="00114722" w:rsidRPr="00114722">
        <w:rPr>
          <w:sz w:val="20"/>
          <w:szCs w:val="20"/>
          <w:lang w:val="es-AR"/>
        </w:rPr>
        <w:t>o duplicar HTML</w:t>
      </w:r>
    </w:p>
    <w:p w14:paraId="186878C8" w14:textId="018ED1AB" w:rsidR="00114722" w:rsidRPr="00114722" w:rsidRDefault="004463C8" w:rsidP="004463C8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rFonts w:ascii="Segoe UI Emoji" w:hAnsi="Segoe UI Emoji" w:cs="Segoe UI Emoji"/>
          <w:sz w:val="20"/>
          <w:szCs w:val="20"/>
          <w:lang w:val="es-AR"/>
        </w:rPr>
        <w:t>U</w:t>
      </w:r>
      <w:r w:rsidR="00114722" w:rsidRPr="00114722">
        <w:rPr>
          <w:sz w:val="20"/>
          <w:szCs w:val="20"/>
          <w:lang w:val="es-AR"/>
        </w:rPr>
        <w:t>sar m</w:t>
      </w:r>
      <w:r w:rsidR="00114722" w:rsidRPr="00114722">
        <w:rPr>
          <w:rFonts w:cs="Verdana"/>
          <w:sz w:val="20"/>
          <w:szCs w:val="20"/>
          <w:lang w:val="es-AR"/>
        </w:rPr>
        <w:t>í</w:t>
      </w:r>
      <w:r w:rsidR="00114722" w:rsidRPr="00114722">
        <w:rPr>
          <w:sz w:val="20"/>
          <w:szCs w:val="20"/>
          <w:lang w:val="es-AR"/>
        </w:rPr>
        <w:t xml:space="preserve">nimo </w:t>
      </w:r>
      <w:r w:rsidR="00114722" w:rsidRPr="00114722">
        <w:rPr>
          <w:b/>
          <w:bCs/>
          <w:sz w:val="20"/>
          <w:szCs w:val="20"/>
          <w:lang w:val="es-AR"/>
        </w:rPr>
        <w:t xml:space="preserve">2 </w:t>
      </w:r>
      <w:proofErr w:type="spellStart"/>
      <w:r w:rsidR="00114722" w:rsidRPr="00114722">
        <w:rPr>
          <w:b/>
          <w:bCs/>
          <w:sz w:val="20"/>
          <w:szCs w:val="20"/>
          <w:lang w:val="es-AR"/>
        </w:rPr>
        <w:t>breakpoints</w:t>
      </w:r>
      <w:proofErr w:type="spellEnd"/>
    </w:p>
    <w:p w14:paraId="7AEE50B7" w14:textId="421010E6" w:rsidR="00114722" w:rsidRPr="00114722" w:rsidRDefault="004463C8" w:rsidP="004463C8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rFonts w:ascii="Segoe UI Emoji" w:hAnsi="Segoe UI Emoji" w:cs="Segoe UI Emoji"/>
          <w:sz w:val="20"/>
          <w:szCs w:val="20"/>
          <w:lang w:val="es-AR"/>
        </w:rPr>
        <w:t>M</w:t>
      </w:r>
      <w:r w:rsidR="00114722" w:rsidRPr="00114722">
        <w:rPr>
          <w:sz w:val="20"/>
          <w:szCs w:val="20"/>
          <w:lang w:val="es-AR"/>
        </w:rPr>
        <w:t>antener coherencia visual</w:t>
      </w:r>
    </w:p>
    <w:p w14:paraId="2A7A67ED" w14:textId="77777777" w:rsidR="004463C8" w:rsidRDefault="004463C8" w:rsidP="00114722">
      <w:pPr>
        <w:rPr>
          <w:rFonts w:ascii="Segoe UI Emoji" w:hAnsi="Segoe UI Emoji" w:cs="Segoe UI Emoji"/>
          <w:b/>
          <w:bCs/>
          <w:sz w:val="20"/>
          <w:szCs w:val="20"/>
          <w:lang w:val="es-AR"/>
        </w:rPr>
      </w:pPr>
    </w:p>
    <w:p w14:paraId="5F371871" w14:textId="77777777" w:rsidR="00092DAA" w:rsidRDefault="00092DAA" w:rsidP="00092DAA">
      <w:pPr>
        <w:rPr>
          <w:b/>
          <w:bCs/>
          <w:sz w:val="20"/>
          <w:szCs w:val="20"/>
          <w:lang w:val="es-AR"/>
        </w:rPr>
      </w:pPr>
      <w:r w:rsidRPr="00604EDD">
        <w:rPr>
          <w:b/>
          <w:bCs/>
          <w:sz w:val="20"/>
          <w:szCs w:val="20"/>
          <w:lang w:val="es-AR"/>
        </w:rPr>
        <w:t>Requisitos de diseño</w:t>
      </w:r>
    </w:p>
    <w:p w14:paraId="118A889B" w14:textId="77777777" w:rsidR="004463C8" w:rsidRDefault="004463C8" w:rsidP="004463C8">
      <w:pPr>
        <w:ind w:left="720"/>
        <w:rPr>
          <w:sz w:val="20"/>
          <w:szCs w:val="20"/>
          <w:lang w:val="es-AR"/>
        </w:rPr>
      </w:pPr>
    </w:p>
    <w:p w14:paraId="4C2F8212" w14:textId="0BFE4B25" w:rsidR="00114722" w:rsidRPr="00114722" w:rsidRDefault="004463C8" w:rsidP="00114722">
      <w:pPr>
        <w:numPr>
          <w:ilvl w:val="0"/>
          <w:numId w:val="15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J</w:t>
      </w:r>
      <w:r w:rsidR="00114722" w:rsidRPr="00114722">
        <w:rPr>
          <w:sz w:val="20"/>
          <w:szCs w:val="20"/>
          <w:lang w:val="es-AR"/>
        </w:rPr>
        <w:t>erarquía clara</w:t>
      </w:r>
    </w:p>
    <w:p w14:paraId="559DC63A" w14:textId="438AEC5A" w:rsidR="00114722" w:rsidRPr="00114722" w:rsidRDefault="004463C8" w:rsidP="00114722">
      <w:pPr>
        <w:numPr>
          <w:ilvl w:val="0"/>
          <w:numId w:val="15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C</w:t>
      </w:r>
      <w:r w:rsidR="00114722" w:rsidRPr="00114722">
        <w:rPr>
          <w:sz w:val="20"/>
          <w:szCs w:val="20"/>
          <w:lang w:val="es-AR"/>
        </w:rPr>
        <w:t>onsistencia de espaciado</w:t>
      </w:r>
    </w:p>
    <w:p w14:paraId="20CA892C" w14:textId="0A47121E" w:rsidR="00114722" w:rsidRPr="00114722" w:rsidRDefault="004463C8" w:rsidP="00114722">
      <w:pPr>
        <w:numPr>
          <w:ilvl w:val="0"/>
          <w:numId w:val="15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I</w:t>
      </w:r>
      <w:r w:rsidR="00114722" w:rsidRPr="00114722">
        <w:rPr>
          <w:sz w:val="20"/>
          <w:szCs w:val="20"/>
          <w:lang w:val="es-AR"/>
        </w:rPr>
        <w:t>mágenes bien adaptadas</w:t>
      </w:r>
    </w:p>
    <w:p w14:paraId="14FD1841" w14:textId="73879B72" w:rsidR="00114722" w:rsidRPr="00114722" w:rsidRDefault="004463C8" w:rsidP="00114722">
      <w:pPr>
        <w:numPr>
          <w:ilvl w:val="0"/>
          <w:numId w:val="15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</w:t>
      </w:r>
      <w:r w:rsidR="00114722" w:rsidRPr="00114722">
        <w:rPr>
          <w:sz w:val="20"/>
          <w:szCs w:val="20"/>
          <w:lang w:val="es-AR"/>
        </w:rPr>
        <w:t>so opcional de íconos para categorías</w:t>
      </w:r>
    </w:p>
    <w:p w14:paraId="0C6C6BA1" w14:textId="77777777" w:rsidR="00512A2C" w:rsidRDefault="00512A2C" w:rsidP="00114722">
      <w:pPr>
        <w:rPr>
          <w:b/>
          <w:bCs/>
          <w:sz w:val="20"/>
          <w:szCs w:val="20"/>
          <w:lang w:val="es-AR"/>
        </w:rPr>
      </w:pPr>
    </w:p>
    <w:p w14:paraId="0D4F2778" w14:textId="77777777" w:rsidR="002A5180" w:rsidRPr="001A4356" w:rsidRDefault="002A5180" w:rsidP="002A5180">
      <w:pPr>
        <w:rPr>
          <w:b/>
          <w:bCs/>
          <w:sz w:val="20"/>
          <w:szCs w:val="20"/>
          <w:lang w:val="es-AR"/>
        </w:rPr>
      </w:pPr>
      <w:r w:rsidRPr="001A4356">
        <w:rPr>
          <w:b/>
          <w:bCs/>
          <w:sz w:val="20"/>
          <w:szCs w:val="20"/>
          <w:lang w:val="es-AR"/>
        </w:rPr>
        <w:t>Decisiones obligatorias</w:t>
      </w:r>
    </w:p>
    <w:p w14:paraId="30A9E1B7" w14:textId="77777777" w:rsidR="002A5180" w:rsidRDefault="002A5180" w:rsidP="002A5180">
      <w:pPr>
        <w:rPr>
          <w:sz w:val="20"/>
          <w:szCs w:val="20"/>
          <w:lang w:val="es-AR"/>
        </w:rPr>
      </w:pPr>
    </w:p>
    <w:p w14:paraId="0044E906" w14:textId="77777777" w:rsidR="002A5180" w:rsidRDefault="002A5180" w:rsidP="002A5180">
      <w:pPr>
        <w:rPr>
          <w:sz w:val="20"/>
          <w:szCs w:val="20"/>
          <w:lang w:val="es-AR"/>
        </w:rPr>
      </w:pPr>
      <w:r w:rsidRPr="001A4356">
        <w:rPr>
          <w:sz w:val="20"/>
          <w:szCs w:val="20"/>
          <w:lang w:val="es-AR"/>
        </w:rPr>
        <w:t>Debe</w:t>
      </w:r>
      <w:r>
        <w:rPr>
          <w:sz w:val="20"/>
          <w:szCs w:val="20"/>
          <w:lang w:val="es-AR"/>
        </w:rPr>
        <w:t>s</w:t>
      </w:r>
      <w:r w:rsidRPr="001A4356">
        <w:rPr>
          <w:sz w:val="20"/>
          <w:szCs w:val="20"/>
          <w:lang w:val="es-AR"/>
        </w:rPr>
        <w:t xml:space="preserve"> poder responder:</w:t>
      </w:r>
    </w:p>
    <w:p w14:paraId="6D11AF40" w14:textId="77777777" w:rsidR="00512A2C" w:rsidRPr="00114722" w:rsidRDefault="00512A2C" w:rsidP="00114722">
      <w:pPr>
        <w:rPr>
          <w:b/>
          <w:bCs/>
          <w:sz w:val="20"/>
          <w:szCs w:val="20"/>
          <w:lang w:val="es-AR"/>
        </w:rPr>
      </w:pPr>
    </w:p>
    <w:p w14:paraId="643D52FE" w14:textId="67019EC8" w:rsidR="00114722" w:rsidRPr="00114722" w:rsidRDefault="00114722" w:rsidP="002A5180">
      <w:pPr>
        <w:numPr>
          <w:ilvl w:val="0"/>
          <w:numId w:val="22"/>
        </w:numPr>
        <w:rPr>
          <w:sz w:val="20"/>
          <w:szCs w:val="20"/>
          <w:lang w:val="es-AR"/>
        </w:rPr>
      </w:pPr>
      <w:r w:rsidRPr="00114722">
        <w:rPr>
          <w:sz w:val="20"/>
          <w:szCs w:val="20"/>
          <w:lang w:val="es-AR"/>
        </w:rPr>
        <w:t>¿</w:t>
      </w:r>
      <w:r w:rsidR="002A5180">
        <w:rPr>
          <w:sz w:val="20"/>
          <w:szCs w:val="20"/>
          <w:lang w:val="es-AR"/>
        </w:rPr>
        <w:t>Q</w:t>
      </w:r>
      <w:r w:rsidRPr="00114722">
        <w:rPr>
          <w:sz w:val="20"/>
          <w:szCs w:val="20"/>
          <w:lang w:val="es-AR"/>
        </w:rPr>
        <w:t xml:space="preserve">ué cambió entre </w:t>
      </w:r>
      <w:proofErr w:type="spellStart"/>
      <w:r w:rsidRPr="00114722">
        <w:rPr>
          <w:sz w:val="20"/>
          <w:szCs w:val="20"/>
          <w:lang w:val="es-AR"/>
        </w:rPr>
        <w:t>mobile</w:t>
      </w:r>
      <w:proofErr w:type="spellEnd"/>
      <w:r w:rsidRPr="00114722">
        <w:rPr>
          <w:sz w:val="20"/>
          <w:szCs w:val="20"/>
          <w:lang w:val="es-AR"/>
        </w:rPr>
        <w:t xml:space="preserve">, </w:t>
      </w:r>
      <w:proofErr w:type="spellStart"/>
      <w:r w:rsidRPr="00114722">
        <w:rPr>
          <w:sz w:val="20"/>
          <w:szCs w:val="20"/>
          <w:lang w:val="es-AR"/>
        </w:rPr>
        <w:t>tablet</w:t>
      </w:r>
      <w:proofErr w:type="spellEnd"/>
      <w:r w:rsidRPr="00114722">
        <w:rPr>
          <w:sz w:val="20"/>
          <w:szCs w:val="20"/>
          <w:lang w:val="es-AR"/>
        </w:rPr>
        <w:t xml:space="preserve"> y desktop?</w:t>
      </w:r>
    </w:p>
    <w:p w14:paraId="1FA5B769" w14:textId="4C79C721" w:rsidR="00114722" w:rsidRPr="00114722" w:rsidRDefault="00114722" w:rsidP="002A5180">
      <w:pPr>
        <w:numPr>
          <w:ilvl w:val="0"/>
          <w:numId w:val="22"/>
        </w:numPr>
        <w:rPr>
          <w:sz w:val="20"/>
          <w:szCs w:val="20"/>
          <w:lang w:val="es-AR"/>
        </w:rPr>
      </w:pPr>
      <w:r w:rsidRPr="00114722">
        <w:rPr>
          <w:sz w:val="20"/>
          <w:szCs w:val="20"/>
          <w:lang w:val="es-AR"/>
        </w:rPr>
        <w:t>¿</w:t>
      </w:r>
      <w:r w:rsidR="002A5180">
        <w:rPr>
          <w:sz w:val="20"/>
          <w:szCs w:val="20"/>
          <w:lang w:val="es-AR"/>
        </w:rPr>
        <w:t>P</w:t>
      </w:r>
      <w:r w:rsidRPr="00114722">
        <w:rPr>
          <w:sz w:val="20"/>
          <w:szCs w:val="20"/>
          <w:lang w:val="es-AR"/>
        </w:rPr>
        <w:t xml:space="preserve">or qué decidieron ese </w:t>
      </w:r>
      <w:proofErr w:type="spellStart"/>
      <w:r w:rsidRPr="00114722">
        <w:rPr>
          <w:sz w:val="20"/>
          <w:szCs w:val="20"/>
          <w:lang w:val="es-AR"/>
        </w:rPr>
        <w:t>layout</w:t>
      </w:r>
      <w:proofErr w:type="spellEnd"/>
      <w:r w:rsidRPr="00114722">
        <w:rPr>
          <w:sz w:val="20"/>
          <w:szCs w:val="20"/>
          <w:lang w:val="es-AR"/>
        </w:rPr>
        <w:t>?</w:t>
      </w:r>
    </w:p>
    <w:p w14:paraId="337A0885" w14:textId="0466F0FF" w:rsidR="00114722" w:rsidRPr="00114722" w:rsidRDefault="00114722" w:rsidP="002A5180">
      <w:pPr>
        <w:numPr>
          <w:ilvl w:val="0"/>
          <w:numId w:val="22"/>
        </w:numPr>
        <w:rPr>
          <w:sz w:val="20"/>
          <w:szCs w:val="20"/>
          <w:lang w:val="es-AR"/>
        </w:rPr>
      </w:pPr>
      <w:r w:rsidRPr="00114722">
        <w:rPr>
          <w:sz w:val="20"/>
          <w:szCs w:val="20"/>
          <w:lang w:val="es-AR"/>
        </w:rPr>
        <w:t>¿</w:t>
      </w:r>
      <w:r w:rsidR="002A5180">
        <w:rPr>
          <w:sz w:val="20"/>
          <w:szCs w:val="20"/>
          <w:lang w:val="es-AR"/>
        </w:rPr>
        <w:t>Q</w:t>
      </w:r>
      <w:r w:rsidRPr="00114722">
        <w:rPr>
          <w:sz w:val="20"/>
          <w:szCs w:val="20"/>
          <w:lang w:val="es-AR"/>
        </w:rPr>
        <w:t>ué parte fue más difícil de adaptar?</w:t>
      </w:r>
    </w:p>
    <w:p w14:paraId="433BE75B" w14:textId="77777777" w:rsidR="00B61048" w:rsidRDefault="00B61048" w:rsidP="00114722">
      <w:pPr>
        <w:rPr>
          <w:b/>
          <w:bCs/>
          <w:sz w:val="20"/>
          <w:szCs w:val="20"/>
          <w:lang w:val="es-AR"/>
        </w:rPr>
      </w:pPr>
    </w:p>
    <w:p w14:paraId="4A253117" w14:textId="4FE5F02E" w:rsidR="00114722" w:rsidRPr="00114722" w:rsidRDefault="00114722" w:rsidP="00114722">
      <w:pPr>
        <w:rPr>
          <w:b/>
          <w:bCs/>
          <w:sz w:val="20"/>
          <w:szCs w:val="20"/>
          <w:lang w:val="es-AR"/>
        </w:rPr>
      </w:pPr>
      <w:r w:rsidRPr="00114722">
        <w:rPr>
          <w:b/>
          <w:bCs/>
          <w:sz w:val="20"/>
          <w:szCs w:val="20"/>
          <w:lang w:val="es-AR"/>
        </w:rPr>
        <w:t>Segunda parte — SCSS</w:t>
      </w:r>
    </w:p>
    <w:p w14:paraId="40CC3D14" w14:textId="77777777" w:rsidR="00B61048" w:rsidRDefault="00B61048" w:rsidP="00114722">
      <w:pPr>
        <w:rPr>
          <w:sz w:val="20"/>
          <w:szCs w:val="20"/>
          <w:lang w:val="es-AR"/>
        </w:rPr>
      </w:pPr>
    </w:p>
    <w:p w14:paraId="0FD9099D" w14:textId="6C27754F" w:rsidR="00114722" w:rsidRDefault="00114722" w:rsidP="00114722">
      <w:pPr>
        <w:rPr>
          <w:sz w:val="20"/>
          <w:szCs w:val="20"/>
          <w:lang w:val="es-AR"/>
        </w:rPr>
      </w:pPr>
      <w:r w:rsidRPr="00114722">
        <w:rPr>
          <w:sz w:val="20"/>
          <w:szCs w:val="20"/>
          <w:lang w:val="es-AR"/>
        </w:rPr>
        <w:t>Reescribir usando SCSS:</w:t>
      </w:r>
    </w:p>
    <w:p w14:paraId="58015A53" w14:textId="77777777" w:rsidR="00C86294" w:rsidRPr="00114722" w:rsidRDefault="00C86294" w:rsidP="00114722">
      <w:pPr>
        <w:rPr>
          <w:sz w:val="20"/>
          <w:szCs w:val="20"/>
          <w:lang w:val="es-AR"/>
        </w:rPr>
      </w:pPr>
    </w:p>
    <w:p w14:paraId="14527FBD" w14:textId="0D3AF604" w:rsidR="00114722" w:rsidRPr="00114722" w:rsidRDefault="00CB37ED" w:rsidP="00CB37ED">
      <w:pPr>
        <w:numPr>
          <w:ilvl w:val="0"/>
          <w:numId w:val="23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lastRenderedPageBreak/>
        <w:t>V</w:t>
      </w:r>
      <w:r w:rsidR="00114722" w:rsidRPr="00114722">
        <w:rPr>
          <w:sz w:val="20"/>
          <w:szCs w:val="20"/>
          <w:lang w:val="es-AR"/>
        </w:rPr>
        <w:t>ariables (espaciado, colores)</w:t>
      </w:r>
    </w:p>
    <w:p w14:paraId="3BFB35E0" w14:textId="5C50487A" w:rsidR="00114722" w:rsidRPr="00114722" w:rsidRDefault="00CB37ED" w:rsidP="00CB37ED">
      <w:pPr>
        <w:numPr>
          <w:ilvl w:val="0"/>
          <w:numId w:val="23"/>
        </w:numPr>
        <w:rPr>
          <w:sz w:val="20"/>
          <w:szCs w:val="20"/>
          <w:lang w:val="es-AR"/>
        </w:rPr>
      </w:pPr>
      <w:proofErr w:type="spellStart"/>
      <w:r>
        <w:rPr>
          <w:sz w:val="20"/>
          <w:szCs w:val="20"/>
          <w:lang w:val="es-AR"/>
        </w:rPr>
        <w:t>M</w:t>
      </w:r>
      <w:r w:rsidR="00114722" w:rsidRPr="00114722">
        <w:rPr>
          <w:sz w:val="20"/>
          <w:szCs w:val="20"/>
          <w:lang w:val="es-AR"/>
        </w:rPr>
        <w:t>ixin</w:t>
      </w:r>
      <w:proofErr w:type="spellEnd"/>
      <w:r w:rsidR="00114722" w:rsidRPr="00114722">
        <w:rPr>
          <w:sz w:val="20"/>
          <w:szCs w:val="20"/>
          <w:lang w:val="es-AR"/>
        </w:rPr>
        <w:t xml:space="preserve"> para </w:t>
      </w:r>
      <w:proofErr w:type="spellStart"/>
      <w:r w:rsidR="00114722" w:rsidRPr="00114722">
        <w:rPr>
          <w:sz w:val="20"/>
          <w:szCs w:val="20"/>
          <w:lang w:val="es-AR"/>
        </w:rPr>
        <w:t>breakpoints</w:t>
      </w:r>
      <w:proofErr w:type="spellEnd"/>
    </w:p>
    <w:p w14:paraId="3621F48F" w14:textId="77777777" w:rsidR="00B112F0" w:rsidRPr="001A4356" w:rsidRDefault="00B112F0" w:rsidP="00B112F0">
      <w:pPr>
        <w:numPr>
          <w:ilvl w:val="0"/>
          <w:numId w:val="23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Uso de anidamiento</w:t>
      </w:r>
    </w:p>
    <w:p w14:paraId="764601C4" w14:textId="32E33F15" w:rsidR="00114722" w:rsidRPr="00114722" w:rsidRDefault="00B112F0" w:rsidP="00CB37ED">
      <w:pPr>
        <w:numPr>
          <w:ilvl w:val="0"/>
          <w:numId w:val="23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R</w:t>
      </w:r>
      <w:r w:rsidR="00114722" w:rsidRPr="00114722">
        <w:rPr>
          <w:sz w:val="20"/>
          <w:szCs w:val="20"/>
          <w:lang w:val="es-AR"/>
        </w:rPr>
        <w:t>eutilización de bloques (noticia principal vs secundaria)</w:t>
      </w:r>
    </w:p>
    <w:sectPr w:rsidR="00114722" w:rsidRPr="00114722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4D097" w14:textId="77777777" w:rsidR="00616CA0" w:rsidRDefault="00616CA0">
      <w:r>
        <w:separator/>
      </w:r>
    </w:p>
  </w:endnote>
  <w:endnote w:type="continuationSeparator" w:id="0">
    <w:p w14:paraId="45763744" w14:textId="77777777" w:rsidR="00616CA0" w:rsidRDefault="00616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FEBA3" w14:textId="77777777" w:rsidR="00616CA0" w:rsidRDefault="00616CA0">
      <w:r>
        <w:separator/>
      </w:r>
    </w:p>
  </w:footnote>
  <w:footnote w:type="continuationSeparator" w:id="0">
    <w:p w14:paraId="0970920A" w14:textId="77777777" w:rsidR="00616CA0" w:rsidRDefault="00616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3A594732" w:rsidR="00A64BF9" w:rsidRDefault="00C022E8" w:rsidP="00A64BF9">
          <w:pPr>
            <w:rPr>
              <w:smallCaps/>
            </w:rPr>
          </w:pPr>
          <w:r>
            <w:rPr>
              <w:smallCaps/>
            </w:rPr>
            <w:t>Ejercicio I</w:t>
          </w:r>
          <w:r w:rsidR="00BE0D05">
            <w:rPr>
              <w:smallCaps/>
            </w:rPr>
            <w:t>I</w:t>
          </w:r>
          <w:r w:rsidR="00423E57">
            <w:rPr>
              <w:smallCaps/>
            </w:rPr>
            <w:t xml:space="preserve">: </w:t>
          </w:r>
          <w:r w:rsidR="00950617">
            <w:rPr>
              <w:smallCaps/>
            </w:rPr>
            <w:t>Página de revista digital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11F8572B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BB2B45">
            <w:rPr>
              <w:smallCaps/>
            </w:rPr>
            <w:t>19</w:t>
          </w:r>
          <w:r w:rsidR="003326CB">
            <w:rPr>
              <w:smallCaps/>
            </w:rPr>
            <w:t>-0</w:t>
          </w:r>
          <w:r w:rsidR="003243EC">
            <w:rPr>
              <w:smallCaps/>
            </w:rPr>
            <w:t>3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BB2B45">
            <w:rPr>
              <w:smallCaps/>
            </w:rPr>
            <w:t>6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CE2"/>
    <w:multiLevelType w:val="multilevel"/>
    <w:tmpl w:val="4E4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4009"/>
    <w:multiLevelType w:val="multilevel"/>
    <w:tmpl w:val="E84EB4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36BF8"/>
    <w:multiLevelType w:val="multilevel"/>
    <w:tmpl w:val="B1E4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20AF6"/>
    <w:multiLevelType w:val="multilevel"/>
    <w:tmpl w:val="56C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31C7C"/>
    <w:multiLevelType w:val="multilevel"/>
    <w:tmpl w:val="BE82046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7ABF"/>
    <w:multiLevelType w:val="multilevel"/>
    <w:tmpl w:val="A4B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F45B2"/>
    <w:multiLevelType w:val="multilevel"/>
    <w:tmpl w:val="FBA449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536A0"/>
    <w:multiLevelType w:val="multilevel"/>
    <w:tmpl w:val="8C4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01151"/>
    <w:multiLevelType w:val="hybridMultilevel"/>
    <w:tmpl w:val="11AE8D5C"/>
    <w:lvl w:ilvl="0" w:tplc="B76E94EE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8F7A3F"/>
    <w:multiLevelType w:val="multilevel"/>
    <w:tmpl w:val="268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5623379D"/>
    <w:multiLevelType w:val="multilevel"/>
    <w:tmpl w:val="716A61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8" w15:restartNumberingAfterBreak="0">
    <w:nsid w:val="63E04970"/>
    <w:multiLevelType w:val="multilevel"/>
    <w:tmpl w:val="368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30184"/>
    <w:multiLevelType w:val="multilevel"/>
    <w:tmpl w:val="A9BC46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7E532E"/>
    <w:multiLevelType w:val="multilevel"/>
    <w:tmpl w:val="B47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639">
    <w:abstractNumId w:val="11"/>
  </w:num>
  <w:num w:numId="2" w16cid:durableId="61803163">
    <w:abstractNumId w:val="22"/>
  </w:num>
  <w:num w:numId="3" w16cid:durableId="1256934141">
    <w:abstractNumId w:val="19"/>
  </w:num>
  <w:num w:numId="4" w16cid:durableId="1209300356">
    <w:abstractNumId w:val="9"/>
  </w:num>
  <w:num w:numId="5" w16cid:durableId="264463722">
    <w:abstractNumId w:val="17"/>
  </w:num>
  <w:num w:numId="6" w16cid:durableId="257564606">
    <w:abstractNumId w:val="12"/>
  </w:num>
  <w:num w:numId="7" w16cid:durableId="1583292810">
    <w:abstractNumId w:val="8"/>
  </w:num>
  <w:num w:numId="8" w16cid:durableId="1524514943">
    <w:abstractNumId w:val="15"/>
  </w:num>
  <w:num w:numId="9" w16cid:durableId="1818497184">
    <w:abstractNumId w:val="21"/>
  </w:num>
  <w:num w:numId="10" w16cid:durableId="1266116469">
    <w:abstractNumId w:val="14"/>
  </w:num>
  <w:num w:numId="11" w16cid:durableId="538859979">
    <w:abstractNumId w:val="2"/>
  </w:num>
  <w:num w:numId="12" w16cid:durableId="1093210509">
    <w:abstractNumId w:val="7"/>
  </w:num>
  <w:num w:numId="13" w16cid:durableId="205919278">
    <w:abstractNumId w:val="0"/>
  </w:num>
  <w:num w:numId="14" w16cid:durableId="1476603743">
    <w:abstractNumId w:val="13"/>
  </w:num>
  <w:num w:numId="15" w16cid:durableId="2125491310">
    <w:abstractNumId w:val="3"/>
  </w:num>
  <w:num w:numId="16" w16cid:durableId="742340611">
    <w:abstractNumId w:val="23"/>
  </w:num>
  <w:num w:numId="17" w16cid:durableId="1704595148">
    <w:abstractNumId w:val="5"/>
  </w:num>
  <w:num w:numId="18" w16cid:durableId="483163990">
    <w:abstractNumId w:val="18"/>
  </w:num>
  <w:num w:numId="19" w16cid:durableId="1294600317">
    <w:abstractNumId w:val="10"/>
  </w:num>
  <w:num w:numId="20" w16cid:durableId="84495397">
    <w:abstractNumId w:val="4"/>
  </w:num>
  <w:num w:numId="21" w16cid:durableId="1302081283">
    <w:abstractNumId w:val="20"/>
  </w:num>
  <w:num w:numId="22" w16cid:durableId="1315723169">
    <w:abstractNumId w:val="1"/>
  </w:num>
  <w:num w:numId="23" w16cid:durableId="981278005">
    <w:abstractNumId w:val="16"/>
  </w:num>
  <w:num w:numId="24" w16cid:durableId="200011143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90AC6"/>
    <w:rsid w:val="000917E1"/>
    <w:rsid w:val="00092DAA"/>
    <w:rsid w:val="000A2DAA"/>
    <w:rsid w:val="000A2EF3"/>
    <w:rsid w:val="000A7B53"/>
    <w:rsid w:val="000C42D5"/>
    <w:rsid w:val="000D2710"/>
    <w:rsid w:val="000D3F71"/>
    <w:rsid w:val="000E6DFD"/>
    <w:rsid w:val="000F630D"/>
    <w:rsid w:val="0011180E"/>
    <w:rsid w:val="00114722"/>
    <w:rsid w:val="00121FAF"/>
    <w:rsid w:val="00142EC4"/>
    <w:rsid w:val="00150A49"/>
    <w:rsid w:val="001531FE"/>
    <w:rsid w:val="00170304"/>
    <w:rsid w:val="00181067"/>
    <w:rsid w:val="001A1E0E"/>
    <w:rsid w:val="001C50A1"/>
    <w:rsid w:val="001D5799"/>
    <w:rsid w:val="001F381B"/>
    <w:rsid w:val="001F3D80"/>
    <w:rsid w:val="001F7897"/>
    <w:rsid w:val="00201C56"/>
    <w:rsid w:val="0021220D"/>
    <w:rsid w:val="00212CBF"/>
    <w:rsid w:val="0027183F"/>
    <w:rsid w:val="00284828"/>
    <w:rsid w:val="002910C4"/>
    <w:rsid w:val="002A0FD0"/>
    <w:rsid w:val="002A3540"/>
    <w:rsid w:val="002A518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D1829"/>
    <w:rsid w:val="003E3D49"/>
    <w:rsid w:val="003E783A"/>
    <w:rsid w:val="003F1BEB"/>
    <w:rsid w:val="003F37CD"/>
    <w:rsid w:val="00423E57"/>
    <w:rsid w:val="00431276"/>
    <w:rsid w:val="0043727B"/>
    <w:rsid w:val="004407B1"/>
    <w:rsid w:val="004463C8"/>
    <w:rsid w:val="004502F7"/>
    <w:rsid w:val="00480546"/>
    <w:rsid w:val="00485E8A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2A2C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75375"/>
    <w:rsid w:val="00596F03"/>
    <w:rsid w:val="005A0EAD"/>
    <w:rsid w:val="005A4B41"/>
    <w:rsid w:val="005B0A7E"/>
    <w:rsid w:val="005B796B"/>
    <w:rsid w:val="005D14EB"/>
    <w:rsid w:val="005E124A"/>
    <w:rsid w:val="005E2553"/>
    <w:rsid w:val="00600B88"/>
    <w:rsid w:val="006159E8"/>
    <w:rsid w:val="00616CA0"/>
    <w:rsid w:val="00617D8A"/>
    <w:rsid w:val="00621C4A"/>
    <w:rsid w:val="00623AE3"/>
    <w:rsid w:val="00627D4A"/>
    <w:rsid w:val="00680B41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73824"/>
    <w:rsid w:val="007A08A0"/>
    <w:rsid w:val="007A5B76"/>
    <w:rsid w:val="007B502A"/>
    <w:rsid w:val="007C77A5"/>
    <w:rsid w:val="007D1BC6"/>
    <w:rsid w:val="00822126"/>
    <w:rsid w:val="0082719E"/>
    <w:rsid w:val="00832EDC"/>
    <w:rsid w:val="00835D0F"/>
    <w:rsid w:val="00861CFA"/>
    <w:rsid w:val="00865A8A"/>
    <w:rsid w:val="0087630F"/>
    <w:rsid w:val="00885725"/>
    <w:rsid w:val="008926AF"/>
    <w:rsid w:val="008B4A60"/>
    <w:rsid w:val="008B6DEE"/>
    <w:rsid w:val="008C3179"/>
    <w:rsid w:val="008D363F"/>
    <w:rsid w:val="008E2D46"/>
    <w:rsid w:val="008F6CA2"/>
    <w:rsid w:val="00910770"/>
    <w:rsid w:val="009133FE"/>
    <w:rsid w:val="00937255"/>
    <w:rsid w:val="00941F4F"/>
    <w:rsid w:val="00947DE1"/>
    <w:rsid w:val="00950617"/>
    <w:rsid w:val="0096597B"/>
    <w:rsid w:val="00977F34"/>
    <w:rsid w:val="009B4CFF"/>
    <w:rsid w:val="009B6DAB"/>
    <w:rsid w:val="009B79F3"/>
    <w:rsid w:val="009C09B5"/>
    <w:rsid w:val="009E0E3D"/>
    <w:rsid w:val="009E16B9"/>
    <w:rsid w:val="009F0BD3"/>
    <w:rsid w:val="00A0016E"/>
    <w:rsid w:val="00A273D4"/>
    <w:rsid w:val="00A378DC"/>
    <w:rsid w:val="00A64BF9"/>
    <w:rsid w:val="00A95948"/>
    <w:rsid w:val="00AD2066"/>
    <w:rsid w:val="00AD4D8F"/>
    <w:rsid w:val="00AE7490"/>
    <w:rsid w:val="00AE7EDD"/>
    <w:rsid w:val="00AF3029"/>
    <w:rsid w:val="00AF3325"/>
    <w:rsid w:val="00AF4B86"/>
    <w:rsid w:val="00B112F0"/>
    <w:rsid w:val="00B23C69"/>
    <w:rsid w:val="00B31A04"/>
    <w:rsid w:val="00B31BD2"/>
    <w:rsid w:val="00B502CB"/>
    <w:rsid w:val="00B56E31"/>
    <w:rsid w:val="00B61048"/>
    <w:rsid w:val="00B65593"/>
    <w:rsid w:val="00B71F34"/>
    <w:rsid w:val="00B81AB5"/>
    <w:rsid w:val="00B81D3D"/>
    <w:rsid w:val="00B93A2E"/>
    <w:rsid w:val="00B93F90"/>
    <w:rsid w:val="00B94B82"/>
    <w:rsid w:val="00BA1C44"/>
    <w:rsid w:val="00BB2B45"/>
    <w:rsid w:val="00BB4DD1"/>
    <w:rsid w:val="00BC412F"/>
    <w:rsid w:val="00BD6415"/>
    <w:rsid w:val="00BE0D05"/>
    <w:rsid w:val="00C01937"/>
    <w:rsid w:val="00C022E8"/>
    <w:rsid w:val="00C037FB"/>
    <w:rsid w:val="00C17BAC"/>
    <w:rsid w:val="00C23C01"/>
    <w:rsid w:val="00C519CD"/>
    <w:rsid w:val="00C66198"/>
    <w:rsid w:val="00C66348"/>
    <w:rsid w:val="00C86294"/>
    <w:rsid w:val="00C960FB"/>
    <w:rsid w:val="00CB37ED"/>
    <w:rsid w:val="00CB3F75"/>
    <w:rsid w:val="00CC3EDC"/>
    <w:rsid w:val="00CC52CC"/>
    <w:rsid w:val="00CC5E16"/>
    <w:rsid w:val="00CF0D20"/>
    <w:rsid w:val="00CF3BCF"/>
    <w:rsid w:val="00D4560E"/>
    <w:rsid w:val="00D53983"/>
    <w:rsid w:val="00D61C44"/>
    <w:rsid w:val="00D62F41"/>
    <w:rsid w:val="00D868FE"/>
    <w:rsid w:val="00DB3452"/>
    <w:rsid w:val="00DC6277"/>
    <w:rsid w:val="00DD56F0"/>
    <w:rsid w:val="00E048DC"/>
    <w:rsid w:val="00E43858"/>
    <w:rsid w:val="00E74D5C"/>
    <w:rsid w:val="00E858AC"/>
    <w:rsid w:val="00E86450"/>
    <w:rsid w:val="00EE0AB2"/>
    <w:rsid w:val="00F320A0"/>
    <w:rsid w:val="00F41EEF"/>
    <w:rsid w:val="00F4668B"/>
    <w:rsid w:val="00F56FAF"/>
    <w:rsid w:val="00F93E63"/>
    <w:rsid w:val="00FD3DE0"/>
    <w:rsid w:val="00FE4079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14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7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Fuerte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F535C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114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72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78</TotalTime>
  <Pages>2</Pages>
  <Words>200</Words>
  <Characters>1050</Characters>
  <Application>Microsoft Office Word</Application>
  <DocSecurity>0</DocSecurity>
  <Lines>58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71</cp:revision>
  <cp:lastPrinted>2007-08-22T14:34:00Z</cp:lastPrinted>
  <dcterms:created xsi:type="dcterms:W3CDTF">2018-05-07T04:05:00Z</dcterms:created>
  <dcterms:modified xsi:type="dcterms:W3CDTF">2026-03-20T01:39:00Z</dcterms:modified>
</cp:coreProperties>
</file>