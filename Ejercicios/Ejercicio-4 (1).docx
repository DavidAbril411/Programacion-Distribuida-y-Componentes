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8FDAC" w14:textId="489F0924" w:rsidR="009A5714" w:rsidRDefault="0050111D" w:rsidP="00E3491C">
      <w:pPr>
        <w:rPr>
          <w:sz w:val="20"/>
          <w:szCs w:val="20"/>
        </w:rPr>
      </w:pPr>
      <w:r w:rsidRPr="0050111D">
        <w:rPr>
          <w:sz w:val="20"/>
          <w:szCs w:val="20"/>
        </w:rPr>
        <w:t xml:space="preserve">Se solicita desarrollar una aplicación </w:t>
      </w:r>
      <w:r w:rsidR="009A37EA">
        <w:rPr>
          <w:sz w:val="20"/>
          <w:szCs w:val="20"/>
        </w:rPr>
        <w:t>W</w:t>
      </w:r>
      <w:r w:rsidRPr="0050111D">
        <w:rPr>
          <w:sz w:val="20"/>
          <w:szCs w:val="20"/>
        </w:rPr>
        <w:t xml:space="preserve">eb </w:t>
      </w:r>
      <w:r w:rsidR="009A37EA" w:rsidRPr="0050111D">
        <w:rPr>
          <w:sz w:val="20"/>
          <w:szCs w:val="20"/>
        </w:rPr>
        <w:t>que simule sorteos de la Lotería de Córdoba</w:t>
      </w:r>
      <w:r w:rsidR="009A37EA">
        <w:rPr>
          <w:sz w:val="20"/>
          <w:szCs w:val="20"/>
        </w:rPr>
        <w:t xml:space="preserve"> </w:t>
      </w:r>
      <w:r w:rsidRPr="0050111D">
        <w:rPr>
          <w:sz w:val="20"/>
          <w:szCs w:val="20"/>
        </w:rPr>
        <w:t xml:space="preserve">utilizando HTML5, Bootstrap y JavaScript. La aplicación deberá generar </w:t>
      </w:r>
      <w:r w:rsidRPr="002C5067">
        <w:rPr>
          <w:b/>
          <w:bCs/>
          <w:sz w:val="20"/>
          <w:szCs w:val="20"/>
        </w:rPr>
        <w:t>20 combinaciones de 4 dígitos</w:t>
      </w:r>
      <w:r w:rsidRPr="0050111D">
        <w:rPr>
          <w:sz w:val="20"/>
          <w:szCs w:val="20"/>
        </w:rPr>
        <w:t xml:space="preserve">, seleccionados aleatoriamente entre </w:t>
      </w:r>
      <w:r w:rsidRPr="0050111D">
        <w:rPr>
          <w:b/>
          <w:bCs/>
          <w:sz w:val="20"/>
          <w:szCs w:val="20"/>
        </w:rPr>
        <w:t>0 y 9</w:t>
      </w:r>
      <w:r w:rsidRPr="0050111D">
        <w:rPr>
          <w:sz w:val="20"/>
          <w:szCs w:val="20"/>
        </w:rPr>
        <w:t>, uno por uno.</w:t>
      </w:r>
    </w:p>
    <w:p w14:paraId="3E105D76" w14:textId="77777777" w:rsidR="002C5067" w:rsidRDefault="002C5067" w:rsidP="00E3491C">
      <w:pPr>
        <w:rPr>
          <w:sz w:val="20"/>
          <w:szCs w:val="20"/>
        </w:rPr>
      </w:pPr>
    </w:p>
    <w:p w14:paraId="1FBDE339" w14:textId="26E69BFE" w:rsidR="00351CFF" w:rsidRPr="00351CFF" w:rsidRDefault="00351CFF" w:rsidP="00351CFF">
      <w:pPr>
        <w:rPr>
          <w:sz w:val="20"/>
          <w:szCs w:val="20"/>
          <w:lang w:val="es-AR"/>
        </w:rPr>
      </w:pPr>
      <w:r w:rsidRPr="00351CFF">
        <w:rPr>
          <w:b/>
          <w:bCs/>
          <w:sz w:val="20"/>
          <w:szCs w:val="20"/>
          <w:lang w:val="es-AR"/>
        </w:rPr>
        <w:t>Requerimientos</w:t>
      </w:r>
      <w:r w:rsidRPr="00351CFF">
        <w:rPr>
          <w:sz w:val="20"/>
          <w:szCs w:val="20"/>
          <w:lang w:val="es-AR"/>
        </w:rPr>
        <w:t>:</w:t>
      </w:r>
    </w:p>
    <w:p w14:paraId="117982FD" w14:textId="77777777" w:rsidR="00351CFF" w:rsidRDefault="00351CFF" w:rsidP="00351CFF">
      <w:pPr>
        <w:rPr>
          <w:sz w:val="20"/>
          <w:szCs w:val="20"/>
          <w:lang w:val="es-AR"/>
        </w:rPr>
      </w:pPr>
    </w:p>
    <w:p w14:paraId="78CB7F90" w14:textId="4DB4541F" w:rsidR="00933C5B" w:rsidRDefault="00351CFF" w:rsidP="004E2926">
      <w:pPr>
        <w:pStyle w:val="Prrafodelista"/>
        <w:numPr>
          <w:ilvl w:val="0"/>
          <w:numId w:val="27"/>
        </w:numPr>
        <w:rPr>
          <w:sz w:val="20"/>
          <w:szCs w:val="20"/>
          <w:lang w:val="es-AR"/>
        </w:rPr>
      </w:pPr>
      <w:r w:rsidRPr="00933C5B">
        <w:rPr>
          <w:sz w:val="20"/>
          <w:szCs w:val="20"/>
          <w:lang w:val="es-AR"/>
        </w:rPr>
        <w:t xml:space="preserve">La aplicación mostrará inicialmente </w:t>
      </w:r>
      <w:r w:rsidR="00A839CF">
        <w:rPr>
          <w:sz w:val="20"/>
          <w:szCs w:val="20"/>
          <w:lang w:val="es-AR"/>
        </w:rPr>
        <w:t xml:space="preserve">un título “Quiniela de Córdoba” y </w:t>
      </w:r>
      <w:r w:rsidRPr="00933C5B">
        <w:rPr>
          <w:sz w:val="20"/>
          <w:szCs w:val="20"/>
          <w:lang w:val="es-AR"/>
        </w:rPr>
        <w:t>un botón con el texto “Iniciar sorteo”.</w:t>
      </w:r>
    </w:p>
    <w:p w14:paraId="0A18D942" w14:textId="77777777" w:rsidR="00933C5B" w:rsidRDefault="00351CFF" w:rsidP="000A449A">
      <w:pPr>
        <w:pStyle w:val="Prrafodelista"/>
        <w:numPr>
          <w:ilvl w:val="0"/>
          <w:numId w:val="27"/>
        </w:numPr>
        <w:rPr>
          <w:sz w:val="20"/>
          <w:szCs w:val="20"/>
          <w:lang w:val="es-AR"/>
        </w:rPr>
      </w:pPr>
      <w:r w:rsidRPr="00933C5B">
        <w:rPr>
          <w:sz w:val="20"/>
          <w:szCs w:val="20"/>
          <w:lang w:val="es-AR"/>
        </w:rPr>
        <w:t>Al presionar este botón:</w:t>
      </w:r>
    </w:p>
    <w:p w14:paraId="2DE710C6" w14:textId="77777777" w:rsidR="000E502B" w:rsidRDefault="00351CFF" w:rsidP="005F01B3">
      <w:pPr>
        <w:pStyle w:val="Prrafodelista"/>
        <w:numPr>
          <w:ilvl w:val="1"/>
          <w:numId w:val="27"/>
        </w:numPr>
        <w:rPr>
          <w:sz w:val="20"/>
          <w:szCs w:val="20"/>
          <w:lang w:val="es-AR"/>
        </w:rPr>
      </w:pPr>
      <w:r w:rsidRPr="000E502B">
        <w:rPr>
          <w:sz w:val="20"/>
          <w:szCs w:val="20"/>
          <w:lang w:val="es-AR"/>
        </w:rPr>
        <w:t>Se iniciará el sorteo de una combinación de 4 números, uno a la vez.</w:t>
      </w:r>
    </w:p>
    <w:p w14:paraId="332B7032" w14:textId="47D35E28" w:rsidR="000E502B" w:rsidRDefault="00351CFF" w:rsidP="00062491">
      <w:pPr>
        <w:pStyle w:val="Prrafodelista"/>
        <w:numPr>
          <w:ilvl w:val="1"/>
          <w:numId w:val="27"/>
        </w:numPr>
        <w:rPr>
          <w:sz w:val="20"/>
          <w:szCs w:val="20"/>
          <w:lang w:val="es-AR"/>
        </w:rPr>
      </w:pPr>
      <w:r w:rsidRPr="000E502B">
        <w:rPr>
          <w:sz w:val="20"/>
          <w:szCs w:val="20"/>
          <w:lang w:val="es-AR"/>
        </w:rPr>
        <w:t xml:space="preserve">Cada número (del 0 al 9) deberá generarse con un intervalo de </w:t>
      </w:r>
      <w:r w:rsidR="00FE1146">
        <w:rPr>
          <w:sz w:val="20"/>
          <w:szCs w:val="20"/>
          <w:lang w:val="es-AR"/>
        </w:rPr>
        <w:t>300 milisegundos</w:t>
      </w:r>
      <w:r w:rsidRPr="000E502B">
        <w:rPr>
          <w:sz w:val="20"/>
          <w:szCs w:val="20"/>
          <w:lang w:val="es-AR"/>
        </w:rPr>
        <w:t xml:space="preserve"> entre sí.</w:t>
      </w:r>
    </w:p>
    <w:p w14:paraId="3C19BC1D" w14:textId="19B6AAA6" w:rsidR="000E502B" w:rsidRDefault="00351CFF" w:rsidP="00C54819">
      <w:pPr>
        <w:pStyle w:val="Prrafodelista"/>
        <w:numPr>
          <w:ilvl w:val="1"/>
          <w:numId w:val="27"/>
        </w:numPr>
        <w:rPr>
          <w:sz w:val="20"/>
          <w:szCs w:val="20"/>
          <w:lang w:val="es-AR"/>
        </w:rPr>
      </w:pPr>
      <w:r w:rsidRPr="000E502B">
        <w:rPr>
          <w:sz w:val="20"/>
          <w:szCs w:val="20"/>
          <w:lang w:val="es-AR"/>
        </w:rPr>
        <w:t>Los 4 números se mostrarán uno al lado del otro dentro</w:t>
      </w:r>
      <w:r w:rsidR="005B5D7B">
        <w:rPr>
          <w:sz w:val="20"/>
          <w:szCs w:val="20"/>
          <w:lang w:val="es-AR"/>
        </w:rPr>
        <w:t xml:space="preserve"> de un </w:t>
      </w:r>
      <w:proofErr w:type="spellStart"/>
      <w:r w:rsidR="005B5D7B">
        <w:rPr>
          <w:sz w:val="20"/>
          <w:szCs w:val="20"/>
          <w:lang w:val="es-AR"/>
        </w:rPr>
        <w:t>div</w:t>
      </w:r>
      <w:proofErr w:type="spellEnd"/>
      <w:r w:rsidR="005B5D7B">
        <w:rPr>
          <w:sz w:val="20"/>
          <w:szCs w:val="20"/>
          <w:lang w:val="es-AR"/>
        </w:rPr>
        <w:t xml:space="preserve"> </w:t>
      </w:r>
      <w:r w:rsidR="006939D8">
        <w:rPr>
          <w:sz w:val="20"/>
          <w:szCs w:val="20"/>
          <w:lang w:val="es-AR"/>
        </w:rPr>
        <w:t xml:space="preserve">una clase </w:t>
      </w:r>
      <w:r w:rsidR="00EF13E9">
        <w:rPr>
          <w:sz w:val="20"/>
          <w:szCs w:val="20"/>
          <w:lang w:val="es-AR"/>
        </w:rPr>
        <w:t>de estilo con las siguientes propiedades</w:t>
      </w:r>
      <w:r w:rsidR="005B5D7B">
        <w:rPr>
          <w:sz w:val="20"/>
          <w:szCs w:val="20"/>
          <w:lang w:val="es-AR"/>
        </w:rPr>
        <w:t>:</w:t>
      </w:r>
    </w:p>
    <w:p w14:paraId="61BD6474" w14:textId="77777777" w:rsidR="00B63D7A" w:rsidRDefault="00B63D7A" w:rsidP="00B63D7A">
      <w:pPr>
        <w:pStyle w:val="Prrafodelista"/>
        <w:ind w:left="1440"/>
        <w:rPr>
          <w:sz w:val="20"/>
          <w:szCs w:val="20"/>
          <w:lang w:val="es-AR"/>
        </w:rPr>
      </w:pPr>
    </w:p>
    <w:p w14:paraId="58ED99A0" w14:textId="77777777" w:rsidR="006939D8" w:rsidRPr="004916FA" w:rsidRDefault="006939D8" w:rsidP="00F513E4">
      <w:pPr>
        <w:ind w:left="1440"/>
        <w:rPr>
          <w:rFonts w:ascii="Courier New" w:hAnsi="Courier New" w:cs="Courier New"/>
          <w:sz w:val="20"/>
          <w:szCs w:val="20"/>
          <w:lang w:val="es-AR"/>
        </w:rPr>
      </w:pPr>
      <w:proofErr w:type="spellStart"/>
      <w:r w:rsidRPr="004916FA">
        <w:rPr>
          <w:rFonts w:ascii="Courier New" w:hAnsi="Courier New" w:cs="Courier New"/>
          <w:sz w:val="20"/>
          <w:szCs w:val="20"/>
          <w:lang w:val="es-AR"/>
        </w:rPr>
        <w:t>font-weight</w:t>
      </w:r>
      <w:proofErr w:type="spellEnd"/>
      <w:r w:rsidRPr="004916FA">
        <w:rPr>
          <w:rFonts w:ascii="Courier New" w:hAnsi="Courier New" w:cs="Courier New"/>
          <w:sz w:val="20"/>
          <w:szCs w:val="20"/>
          <w:lang w:val="es-AR"/>
        </w:rPr>
        <w:t xml:space="preserve">: </w:t>
      </w:r>
      <w:proofErr w:type="spellStart"/>
      <w:r w:rsidRPr="004916FA">
        <w:rPr>
          <w:rFonts w:ascii="Courier New" w:hAnsi="Courier New" w:cs="Courier New"/>
          <w:sz w:val="20"/>
          <w:szCs w:val="20"/>
          <w:lang w:val="es-AR"/>
        </w:rPr>
        <w:t>bold</w:t>
      </w:r>
      <w:proofErr w:type="spellEnd"/>
      <w:r w:rsidRPr="004916FA">
        <w:rPr>
          <w:rFonts w:ascii="Courier New" w:hAnsi="Courier New" w:cs="Courier New"/>
          <w:sz w:val="20"/>
          <w:szCs w:val="20"/>
          <w:lang w:val="es-AR"/>
        </w:rPr>
        <w:t>;</w:t>
      </w:r>
    </w:p>
    <w:p w14:paraId="2E2B7AF3" w14:textId="77777777" w:rsidR="006939D8" w:rsidRPr="004916FA" w:rsidRDefault="006939D8" w:rsidP="00F513E4">
      <w:pPr>
        <w:ind w:left="1440"/>
        <w:rPr>
          <w:rFonts w:ascii="Courier New" w:hAnsi="Courier New" w:cs="Courier New"/>
          <w:sz w:val="20"/>
          <w:szCs w:val="20"/>
          <w:lang w:val="es-AR"/>
        </w:rPr>
      </w:pPr>
      <w:r w:rsidRPr="004916FA">
        <w:rPr>
          <w:rFonts w:ascii="Courier New" w:hAnsi="Courier New" w:cs="Courier New"/>
          <w:sz w:val="20"/>
          <w:szCs w:val="20"/>
          <w:lang w:val="es-AR"/>
        </w:rPr>
        <w:t xml:space="preserve">color: </w:t>
      </w:r>
      <w:proofErr w:type="spellStart"/>
      <w:r w:rsidRPr="004916FA">
        <w:rPr>
          <w:rFonts w:ascii="Courier New" w:hAnsi="Courier New" w:cs="Courier New"/>
          <w:sz w:val="20"/>
          <w:szCs w:val="20"/>
          <w:lang w:val="es-AR"/>
        </w:rPr>
        <w:t>white</w:t>
      </w:r>
      <w:proofErr w:type="spellEnd"/>
      <w:r w:rsidRPr="004916FA">
        <w:rPr>
          <w:rFonts w:ascii="Courier New" w:hAnsi="Courier New" w:cs="Courier New"/>
          <w:sz w:val="20"/>
          <w:szCs w:val="20"/>
          <w:lang w:val="es-AR"/>
        </w:rPr>
        <w:t>;</w:t>
      </w:r>
    </w:p>
    <w:p w14:paraId="55187E5D" w14:textId="77777777" w:rsidR="006939D8" w:rsidRPr="004916FA" w:rsidRDefault="006939D8" w:rsidP="00F513E4">
      <w:pPr>
        <w:ind w:left="1440"/>
        <w:rPr>
          <w:rFonts w:ascii="Courier New" w:hAnsi="Courier New" w:cs="Courier New"/>
          <w:sz w:val="20"/>
          <w:szCs w:val="20"/>
          <w:lang w:val="es-AR"/>
        </w:rPr>
      </w:pPr>
      <w:proofErr w:type="spellStart"/>
      <w:r w:rsidRPr="004916FA">
        <w:rPr>
          <w:rFonts w:ascii="Courier New" w:hAnsi="Courier New" w:cs="Courier New"/>
          <w:sz w:val="20"/>
          <w:szCs w:val="20"/>
          <w:lang w:val="es-AR"/>
        </w:rPr>
        <w:t>background</w:t>
      </w:r>
      <w:proofErr w:type="spellEnd"/>
      <w:r w:rsidRPr="004916FA">
        <w:rPr>
          <w:rFonts w:ascii="Courier New" w:hAnsi="Courier New" w:cs="Courier New"/>
          <w:sz w:val="20"/>
          <w:szCs w:val="20"/>
          <w:lang w:val="es-AR"/>
        </w:rPr>
        <w:t xml:space="preserve">-color: </w:t>
      </w:r>
      <w:proofErr w:type="spellStart"/>
      <w:r w:rsidRPr="004916FA">
        <w:rPr>
          <w:rFonts w:ascii="Courier New" w:hAnsi="Courier New" w:cs="Courier New"/>
          <w:sz w:val="20"/>
          <w:szCs w:val="20"/>
          <w:lang w:val="es-AR"/>
        </w:rPr>
        <w:t>darkgreen</w:t>
      </w:r>
      <w:proofErr w:type="spellEnd"/>
      <w:r w:rsidRPr="004916FA">
        <w:rPr>
          <w:rFonts w:ascii="Courier New" w:hAnsi="Courier New" w:cs="Courier New"/>
          <w:sz w:val="20"/>
          <w:szCs w:val="20"/>
          <w:lang w:val="es-AR"/>
        </w:rPr>
        <w:t>;</w:t>
      </w:r>
    </w:p>
    <w:p w14:paraId="27B49792" w14:textId="77777777" w:rsidR="006939D8" w:rsidRPr="004916FA" w:rsidRDefault="006939D8" w:rsidP="00F513E4">
      <w:pPr>
        <w:ind w:left="1440"/>
        <w:rPr>
          <w:rFonts w:ascii="Courier New" w:hAnsi="Courier New" w:cs="Courier New"/>
          <w:sz w:val="20"/>
          <w:szCs w:val="20"/>
          <w:lang w:val="es-AR"/>
        </w:rPr>
      </w:pPr>
      <w:proofErr w:type="spellStart"/>
      <w:r w:rsidRPr="004916FA">
        <w:rPr>
          <w:rFonts w:ascii="Courier New" w:hAnsi="Courier New" w:cs="Courier New"/>
          <w:sz w:val="20"/>
          <w:szCs w:val="20"/>
          <w:lang w:val="es-AR"/>
        </w:rPr>
        <w:t>height</w:t>
      </w:r>
      <w:proofErr w:type="spellEnd"/>
      <w:r w:rsidRPr="004916FA">
        <w:rPr>
          <w:rFonts w:ascii="Courier New" w:hAnsi="Courier New" w:cs="Courier New"/>
          <w:sz w:val="20"/>
          <w:szCs w:val="20"/>
          <w:lang w:val="es-AR"/>
        </w:rPr>
        <w:t>: 50px;</w:t>
      </w:r>
    </w:p>
    <w:p w14:paraId="56277116" w14:textId="77777777" w:rsidR="006939D8" w:rsidRPr="004916FA" w:rsidRDefault="006939D8" w:rsidP="00F513E4">
      <w:pPr>
        <w:ind w:left="1440"/>
        <w:rPr>
          <w:rFonts w:ascii="Courier New" w:hAnsi="Courier New" w:cs="Courier New"/>
          <w:sz w:val="20"/>
          <w:szCs w:val="20"/>
          <w:lang w:val="es-AR"/>
        </w:rPr>
      </w:pPr>
      <w:proofErr w:type="spellStart"/>
      <w:r w:rsidRPr="004916FA">
        <w:rPr>
          <w:rFonts w:ascii="Courier New" w:hAnsi="Courier New" w:cs="Courier New"/>
          <w:sz w:val="20"/>
          <w:szCs w:val="20"/>
          <w:lang w:val="es-AR"/>
        </w:rPr>
        <w:t>width</w:t>
      </w:r>
      <w:proofErr w:type="spellEnd"/>
      <w:r w:rsidRPr="004916FA">
        <w:rPr>
          <w:rFonts w:ascii="Courier New" w:hAnsi="Courier New" w:cs="Courier New"/>
          <w:sz w:val="20"/>
          <w:szCs w:val="20"/>
          <w:lang w:val="es-AR"/>
        </w:rPr>
        <w:t>: 50px;</w:t>
      </w:r>
    </w:p>
    <w:p w14:paraId="422A49E9" w14:textId="77777777" w:rsidR="006939D8" w:rsidRPr="004916FA" w:rsidRDefault="006939D8" w:rsidP="00F513E4">
      <w:pPr>
        <w:ind w:left="1440"/>
        <w:rPr>
          <w:rFonts w:ascii="Courier New" w:hAnsi="Courier New" w:cs="Courier New"/>
          <w:sz w:val="20"/>
          <w:szCs w:val="20"/>
          <w:lang w:val="es-AR"/>
        </w:rPr>
      </w:pPr>
      <w:proofErr w:type="spellStart"/>
      <w:r w:rsidRPr="004916FA">
        <w:rPr>
          <w:rFonts w:ascii="Courier New" w:hAnsi="Courier New" w:cs="Courier New"/>
          <w:sz w:val="20"/>
          <w:szCs w:val="20"/>
          <w:lang w:val="es-AR"/>
        </w:rPr>
        <w:t>margin</w:t>
      </w:r>
      <w:proofErr w:type="spellEnd"/>
      <w:r w:rsidRPr="004916FA">
        <w:rPr>
          <w:rFonts w:ascii="Courier New" w:hAnsi="Courier New" w:cs="Courier New"/>
          <w:sz w:val="20"/>
          <w:szCs w:val="20"/>
          <w:lang w:val="es-AR"/>
        </w:rPr>
        <w:t>: 5px;</w:t>
      </w:r>
    </w:p>
    <w:p w14:paraId="6B623F37" w14:textId="77777777" w:rsidR="006939D8" w:rsidRPr="004916FA" w:rsidRDefault="006939D8" w:rsidP="00F513E4">
      <w:pPr>
        <w:ind w:left="1440"/>
        <w:rPr>
          <w:rFonts w:ascii="Courier New" w:hAnsi="Courier New" w:cs="Courier New"/>
          <w:sz w:val="20"/>
          <w:szCs w:val="20"/>
          <w:lang w:val="es-AR"/>
        </w:rPr>
      </w:pPr>
      <w:proofErr w:type="spellStart"/>
      <w:r w:rsidRPr="004916FA">
        <w:rPr>
          <w:rFonts w:ascii="Courier New" w:hAnsi="Courier New" w:cs="Courier New"/>
          <w:sz w:val="20"/>
          <w:szCs w:val="20"/>
          <w:lang w:val="es-AR"/>
        </w:rPr>
        <w:t>display</w:t>
      </w:r>
      <w:proofErr w:type="spellEnd"/>
      <w:r w:rsidRPr="004916FA">
        <w:rPr>
          <w:rFonts w:ascii="Courier New" w:hAnsi="Courier New" w:cs="Courier New"/>
          <w:sz w:val="20"/>
          <w:szCs w:val="20"/>
          <w:lang w:val="es-AR"/>
        </w:rPr>
        <w:t xml:space="preserve">: </w:t>
      </w:r>
      <w:proofErr w:type="spellStart"/>
      <w:r w:rsidRPr="004916FA">
        <w:rPr>
          <w:rFonts w:ascii="Courier New" w:hAnsi="Courier New" w:cs="Courier New"/>
          <w:sz w:val="20"/>
          <w:szCs w:val="20"/>
          <w:lang w:val="es-AR"/>
        </w:rPr>
        <w:t>flex</w:t>
      </w:r>
      <w:proofErr w:type="spellEnd"/>
      <w:r w:rsidRPr="004916FA">
        <w:rPr>
          <w:rFonts w:ascii="Courier New" w:hAnsi="Courier New" w:cs="Courier New"/>
          <w:sz w:val="20"/>
          <w:szCs w:val="20"/>
          <w:lang w:val="es-AR"/>
        </w:rPr>
        <w:t>;</w:t>
      </w:r>
    </w:p>
    <w:p w14:paraId="33201D70" w14:textId="77777777" w:rsidR="006939D8" w:rsidRPr="004916FA" w:rsidRDefault="006939D8" w:rsidP="00F513E4">
      <w:pPr>
        <w:ind w:left="1440"/>
        <w:rPr>
          <w:rFonts w:ascii="Courier New" w:hAnsi="Courier New" w:cs="Courier New"/>
          <w:sz w:val="20"/>
          <w:szCs w:val="20"/>
          <w:lang w:val="es-AR"/>
        </w:rPr>
      </w:pPr>
      <w:proofErr w:type="spellStart"/>
      <w:r w:rsidRPr="004916FA">
        <w:rPr>
          <w:rFonts w:ascii="Courier New" w:hAnsi="Courier New" w:cs="Courier New"/>
          <w:sz w:val="20"/>
          <w:szCs w:val="20"/>
          <w:lang w:val="es-AR"/>
        </w:rPr>
        <w:t>align-items</w:t>
      </w:r>
      <w:proofErr w:type="spellEnd"/>
      <w:r w:rsidRPr="004916FA">
        <w:rPr>
          <w:rFonts w:ascii="Courier New" w:hAnsi="Courier New" w:cs="Courier New"/>
          <w:sz w:val="20"/>
          <w:szCs w:val="20"/>
          <w:lang w:val="es-AR"/>
        </w:rPr>
        <w:t>: center;</w:t>
      </w:r>
    </w:p>
    <w:p w14:paraId="69E5D88A" w14:textId="72162049" w:rsidR="005B5D7B" w:rsidRPr="00F513E4" w:rsidRDefault="006939D8" w:rsidP="00F513E4">
      <w:pPr>
        <w:ind w:left="1440"/>
        <w:rPr>
          <w:sz w:val="20"/>
          <w:szCs w:val="20"/>
          <w:lang w:val="es-AR"/>
        </w:rPr>
      </w:pPr>
      <w:proofErr w:type="spellStart"/>
      <w:r w:rsidRPr="004916FA">
        <w:rPr>
          <w:rFonts w:ascii="Courier New" w:hAnsi="Courier New" w:cs="Courier New"/>
          <w:sz w:val="20"/>
          <w:szCs w:val="20"/>
          <w:lang w:val="es-AR"/>
        </w:rPr>
        <w:t>justify-content</w:t>
      </w:r>
      <w:proofErr w:type="spellEnd"/>
      <w:r w:rsidRPr="004916FA">
        <w:rPr>
          <w:rFonts w:ascii="Courier New" w:hAnsi="Courier New" w:cs="Courier New"/>
          <w:sz w:val="20"/>
          <w:szCs w:val="20"/>
          <w:lang w:val="es-AR"/>
        </w:rPr>
        <w:t>: center;</w:t>
      </w:r>
    </w:p>
    <w:p w14:paraId="6A18F456" w14:textId="77777777" w:rsidR="00B63D7A" w:rsidRDefault="00B63D7A" w:rsidP="00B63D7A">
      <w:pPr>
        <w:pStyle w:val="Prrafodelista"/>
        <w:ind w:left="1440"/>
        <w:rPr>
          <w:sz w:val="20"/>
          <w:szCs w:val="20"/>
          <w:lang w:val="es-AR"/>
        </w:rPr>
      </w:pPr>
    </w:p>
    <w:p w14:paraId="0EA54817" w14:textId="494B556C" w:rsidR="005A0AB6" w:rsidRDefault="00351CFF" w:rsidP="00154367">
      <w:pPr>
        <w:pStyle w:val="Prrafodelista"/>
        <w:numPr>
          <w:ilvl w:val="1"/>
          <w:numId w:val="27"/>
        </w:numPr>
        <w:rPr>
          <w:sz w:val="20"/>
          <w:szCs w:val="20"/>
          <w:lang w:val="es-AR"/>
        </w:rPr>
      </w:pPr>
      <w:r w:rsidRPr="005A0AB6">
        <w:rPr>
          <w:sz w:val="20"/>
          <w:szCs w:val="20"/>
          <w:lang w:val="es-AR"/>
        </w:rPr>
        <w:t xml:space="preserve">Una vez completada la combinación de 4 dígitos, esta se agregará como una nueva fila en una tabla ubicada debajo del </w:t>
      </w:r>
      <w:proofErr w:type="spellStart"/>
      <w:r w:rsidRPr="005A0AB6">
        <w:rPr>
          <w:sz w:val="20"/>
          <w:szCs w:val="20"/>
          <w:lang w:val="es-AR"/>
        </w:rPr>
        <w:t>display</w:t>
      </w:r>
      <w:proofErr w:type="spellEnd"/>
      <w:r w:rsidR="005A0AB6" w:rsidRPr="005A0AB6">
        <w:rPr>
          <w:sz w:val="20"/>
          <w:szCs w:val="20"/>
          <w:lang w:val="es-AR"/>
        </w:rPr>
        <w:t>.</w:t>
      </w:r>
    </w:p>
    <w:p w14:paraId="0508C4AD" w14:textId="75ECE852" w:rsidR="00FB6541" w:rsidRDefault="00351CFF" w:rsidP="005433CB">
      <w:pPr>
        <w:pStyle w:val="Prrafodelista"/>
        <w:numPr>
          <w:ilvl w:val="1"/>
          <w:numId w:val="27"/>
        </w:numPr>
        <w:rPr>
          <w:sz w:val="20"/>
          <w:szCs w:val="20"/>
          <w:lang w:val="es-AR"/>
        </w:rPr>
      </w:pPr>
      <w:r w:rsidRPr="00FB6541">
        <w:rPr>
          <w:sz w:val="20"/>
          <w:szCs w:val="20"/>
          <w:lang w:val="es-AR"/>
        </w:rPr>
        <w:t xml:space="preserve">Antes de comenzar la siguiente combinación, deberá esperarse </w:t>
      </w:r>
      <w:r w:rsidR="00D47FC6" w:rsidRPr="00D47FC6">
        <w:rPr>
          <w:sz w:val="20"/>
          <w:szCs w:val="20"/>
          <w:lang w:val="es-AR"/>
        </w:rPr>
        <w:t>2</w:t>
      </w:r>
      <w:r w:rsidRPr="00FB6541">
        <w:rPr>
          <w:sz w:val="20"/>
          <w:szCs w:val="20"/>
          <w:lang w:val="es-AR"/>
        </w:rPr>
        <w:t xml:space="preserve"> segundos</w:t>
      </w:r>
      <w:r w:rsidR="005A0AB6" w:rsidRPr="00FB6541">
        <w:rPr>
          <w:sz w:val="20"/>
          <w:szCs w:val="20"/>
          <w:lang w:val="es-AR"/>
        </w:rPr>
        <w:t xml:space="preserve"> y limpiar </w:t>
      </w:r>
      <w:r w:rsidR="00FB6541" w:rsidRPr="00FB6541">
        <w:rPr>
          <w:sz w:val="20"/>
          <w:szCs w:val="20"/>
          <w:lang w:val="es-AR"/>
        </w:rPr>
        <w:t xml:space="preserve">el </w:t>
      </w:r>
      <w:proofErr w:type="spellStart"/>
      <w:r w:rsidR="00FB6541" w:rsidRPr="00FB6541">
        <w:rPr>
          <w:sz w:val="20"/>
          <w:szCs w:val="20"/>
          <w:lang w:val="es-AR"/>
        </w:rPr>
        <w:t>display</w:t>
      </w:r>
      <w:proofErr w:type="spellEnd"/>
      <w:r w:rsidRPr="00FB6541">
        <w:rPr>
          <w:sz w:val="20"/>
          <w:szCs w:val="20"/>
          <w:lang w:val="es-AR"/>
        </w:rPr>
        <w:t>.</w:t>
      </w:r>
    </w:p>
    <w:p w14:paraId="2181A465" w14:textId="77777777" w:rsidR="00FB6541" w:rsidRDefault="00351CFF" w:rsidP="00424E33">
      <w:pPr>
        <w:pStyle w:val="Prrafodelista"/>
        <w:numPr>
          <w:ilvl w:val="1"/>
          <w:numId w:val="27"/>
        </w:numPr>
        <w:rPr>
          <w:sz w:val="20"/>
          <w:szCs w:val="20"/>
          <w:lang w:val="es-AR"/>
        </w:rPr>
      </w:pPr>
      <w:r w:rsidRPr="00FB6541">
        <w:rPr>
          <w:sz w:val="20"/>
          <w:szCs w:val="20"/>
          <w:lang w:val="es-AR"/>
        </w:rPr>
        <w:t>Este proceso deberá repetirse automáticamente hasta completar 20 sorteos.</w:t>
      </w:r>
    </w:p>
    <w:p w14:paraId="7E31DC03" w14:textId="77777777" w:rsidR="003D1DEA" w:rsidRDefault="00FB6541" w:rsidP="00A45297">
      <w:pPr>
        <w:pStyle w:val="Prrafodelista"/>
        <w:numPr>
          <w:ilvl w:val="0"/>
          <w:numId w:val="27"/>
        </w:numPr>
        <w:rPr>
          <w:sz w:val="20"/>
          <w:szCs w:val="20"/>
          <w:lang w:val="es-AR"/>
        </w:rPr>
      </w:pPr>
      <w:r w:rsidRPr="003D1DEA">
        <w:rPr>
          <w:sz w:val="20"/>
          <w:szCs w:val="20"/>
          <w:lang w:val="es-AR"/>
        </w:rPr>
        <w:t>D</w:t>
      </w:r>
      <w:r w:rsidR="00351CFF" w:rsidRPr="003D1DEA">
        <w:rPr>
          <w:sz w:val="20"/>
          <w:szCs w:val="20"/>
          <w:lang w:val="es-AR"/>
        </w:rPr>
        <w:t>urante todo el proceso, el botón deberá estar deshabilitado para evitar múltiples ejecuciones simultáneas.</w:t>
      </w:r>
    </w:p>
    <w:p w14:paraId="051B56D1" w14:textId="77777777" w:rsidR="003D1DEA" w:rsidRDefault="00351CFF" w:rsidP="00351CFF">
      <w:pPr>
        <w:pStyle w:val="Prrafodelista"/>
        <w:numPr>
          <w:ilvl w:val="0"/>
          <w:numId w:val="27"/>
        </w:numPr>
        <w:rPr>
          <w:sz w:val="20"/>
          <w:szCs w:val="20"/>
          <w:lang w:val="es-AR"/>
        </w:rPr>
      </w:pPr>
      <w:r w:rsidRPr="003D1DEA">
        <w:rPr>
          <w:sz w:val="20"/>
          <w:szCs w:val="20"/>
          <w:lang w:val="es-AR"/>
        </w:rPr>
        <w:t>Al finalizar los 20 sorteos, el botón se deberá reactivar, cambiando su texto a “Volver a sortear”.</w:t>
      </w:r>
    </w:p>
    <w:p w14:paraId="6572FDE3" w14:textId="04DE310C" w:rsidR="00351CFF" w:rsidRPr="003D1DEA" w:rsidRDefault="00351CFF" w:rsidP="00351CFF">
      <w:pPr>
        <w:pStyle w:val="Prrafodelista"/>
        <w:numPr>
          <w:ilvl w:val="0"/>
          <w:numId w:val="27"/>
        </w:numPr>
        <w:rPr>
          <w:sz w:val="20"/>
          <w:szCs w:val="20"/>
          <w:lang w:val="es-AR"/>
        </w:rPr>
      </w:pPr>
      <w:r w:rsidRPr="003D1DEA">
        <w:rPr>
          <w:sz w:val="20"/>
          <w:szCs w:val="20"/>
          <w:lang w:val="es-AR"/>
        </w:rPr>
        <w:t>La tabla de resultados deberá estar construida respetando los estilos de Bootstrap.</w:t>
      </w:r>
    </w:p>
    <w:p w14:paraId="0782DB04" w14:textId="77777777" w:rsidR="00351CFF" w:rsidRPr="00351CFF" w:rsidRDefault="00351CFF" w:rsidP="00351CFF">
      <w:pPr>
        <w:rPr>
          <w:sz w:val="20"/>
          <w:szCs w:val="20"/>
          <w:lang w:val="es-AR"/>
        </w:rPr>
      </w:pPr>
    </w:p>
    <w:p w14:paraId="4218CAFF" w14:textId="77777777" w:rsidR="00351CFF" w:rsidRPr="00351CFF" w:rsidRDefault="00351CFF" w:rsidP="00351CFF">
      <w:pPr>
        <w:rPr>
          <w:sz w:val="20"/>
          <w:szCs w:val="20"/>
          <w:lang w:val="es-AR"/>
        </w:rPr>
      </w:pPr>
      <w:r w:rsidRPr="003D1DEA">
        <w:rPr>
          <w:b/>
          <w:bCs/>
          <w:sz w:val="20"/>
          <w:szCs w:val="20"/>
          <w:lang w:val="es-AR"/>
        </w:rPr>
        <w:t>Bonus (opcional)</w:t>
      </w:r>
      <w:r w:rsidRPr="00351CFF">
        <w:rPr>
          <w:sz w:val="20"/>
          <w:szCs w:val="20"/>
          <w:lang w:val="es-AR"/>
        </w:rPr>
        <w:t>:</w:t>
      </w:r>
    </w:p>
    <w:p w14:paraId="4C30685C" w14:textId="77777777" w:rsidR="00351CFF" w:rsidRPr="00351CFF" w:rsidRDefault="00351CFF" w:rsidP="00351CFF">
      <w:pPr>
        <w:rPr>
          <w:sz w:val="20"/>
          <w:szCs w:val="20"/>
          <w:lang w:val="es-AR"/>
        </w:rPr>
      </w:pPr>
    </w:p>
    <w:p w14:paraId="3A3BAC59" w14:textId="77777777" w:rsidR="003D1DEA" w:rsidRDefault="00351CFF" w:rsidP="00336398">
      <w:pPr>
        <w:pStyle w:val="Prrafodelista"/>
        <w:numPr>
          <w:ilvl w:val="0"/>
          <w:numId w:val="27"/>
        </w:numPr>
        <w:rPr>
          <w:sz w:val="20"/>
          <w:szCs w:val="20"/>
          <w:lang w:val="es-AR"/>
        </w:rPr>
      </w:pPr>
      <w:r w:rsidRPr="003D1DEA">
        <w:rPr>
          <w:sz w:val="20"/>
          <w:szCs w:val="20"/>
          <w:lang w:val="es-AR"/>
        </w:rPr>
        <w:t xml:space="preserve">Utilizar </w:t>
      </w:r>
      <w:proofErr w:type="spellStart"/>
      <w:r w:rsidRPr="003D1DEA">
        <w:rPr>
          <w:b/>
          <w:bCs/>
          <w:sz w:val="20"/>
          <w:szCs w:val="20"/>
          <w:lang w:val="es-AR"/>
        </w:rPr>
        <w:t>SessionStorage</w:t>
      </w:r>
      <w:proofErr w:type="spellEnd"/>
      <w:r w:rsidRPr="003D1DEA">
        <w:rPr>
          <w:sz w:val="20"/>
          <w:szCs w:val="20"/>
          <w:lang w:val="es-AR"/>
        </w:rPr>
        <w:t xml:space="preserve"> para guardar las combinaciones generadas en la tabla.</w:t>
      </w:r>
    </w:p>
    <w:p w14:paraId="607D7797" w14:textId="77777777" w:rsidR="00A65D5D" w:rsidRDefault="00351CFF" w:rsidP="006B1D5D">
      <w:pPr>
        <w:pStyle w:val="Prrafodelista"/>
        <w:numPr>
          <w:ilvl w:val="0"/>
          <w:numId w:val="27"/>
        </w:numPr>
        <w:rPr>
          <w:sz w:val="20"/>
          <w:szCs w:val="20"/>
          <w:lang w:val="es-AR"/>
        </w:rPr>
      </w:pPr>
      <w:r w:rsidRPr="00A65D5D">
        <w:rPr>
          <w:sz w:val="20"/>
          <w:szCs w:val="20"/>
          <w:lang w:val="es-AR"/>
        </w:rPr>
        <w:t>Si el usuario actualiza la página (por ejemplo, con la tecla F5), los datos no deben perderse.</w:t>
      </w:r>
    </w:p>
    <w:p w14:paraId="2E64B046" w14:textId="1E629FAF" w:rsidR="002C5067" w:rsidRDefault="00351CFF" w:rsidP="006B1D5D">
      <w:pPr>
        <w:pStyle w:val="Prrafodelista"/>
        <w:numPr>
          <w:ilvl w:val="0"/>
          <w:numId w:val="27"/>
        </w:numPr>
        <w:rPr>
          <w:sz w:val="20"/>
          <w:szCs w:val="20"/>
          <w:lang w:val="es-AR"/>
        </w:rPr>
      </w:pPr>
      <w:r w:rsidRPr="00A65D5D">
        <w:rPr>
          <w:sz w:val="20"/>
          <w:szCs w:val="20"/>
          <w:lang w:val="es-AR"/>
        </w:rPr>
        <w:t>En caso de que el sorteo estuviera en curso al momento de la recarga, el sistema deberá retomar automáticamente el proceso, sin necesidad de volver a presionar el botón</w:t>
      </w:r>
      <w:r w:rsidR="0087008A">
        <w:rPr>
          <w:sz w:val="20"/>
          <w:szCs w:val="20"/>
          <w:lang w:val="es-AR"/>
        </w:rPr>
        <w:t xml:space="preserve"> y rearmar la página</w:t>
      </w:r>
      <w:r w:rsidRPr="00A65D5D">
        <w:rPr>
          <w:sz w:val="20"/>
          <w:szCs w:val="20"/>
          <w:lang w:val="es-AR"/>
        </w:rPr>
        <w:t>.</w:t>
      </w:r>
    </w:p>
    <w:p w14:paraId="72A14219" w14:textId="77777777" w:rsidR="007D4301" w:rsidRDefault="007D4301" w:rsidP="007D4301">
      <w:pPr>
        <w:pStyle w:val="Prrafodelista"/>
        <w:numPr>
          <w:ilvl w:val="0"/>
          <w:numId w:val="27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Controlar que el número generado no se haya sorteado.</w:t>
      </w:r>
    </w:p>
    <w:p w14:paraId="29BEDC02" w14:textId="742C4D80" w:rsidR="007D2D18" w:rsidRDefault="007D2D18" w:rsidP="006B1D5D">
      <w:pPr>
        <w:pStyle w:val="Prrafodelista"/>
        <w:numPr>
          <w:ilvl w:val="0"/>
          <w:numId w:val="27"/>
        </w:numPr>
        <w:rPr>
          <w:sz w:val="20"/>
          <w:szCs w:val="20"/>
          <w:lang w:val="es-AR"/>
        </w:rPr>
      </w:pPr>
      <w:r>
        <w:rPr>
          <w:sz w:val="20"/>
          <w:szCs w:val="20"/>
          <w:lang w:val="es-AR"/>
        </w:rPr>
        <w:t>Cuando se presione el botón “Volver a sortear” se deberá limpiar los datos almacenados.</w:t>
      </w:r>
    </w:p>
    <w:p w14:paraId="69D464B1" w14:textId="77777777" w:rsidR="00A65D5D" w:rsidRDefault="00A65D5D" w:rsidP="00A65D5D">
      <w:pPr>
        <w:rPr>
          <w:sz w:val="20"/>
          <w:szCs w:val="20"/>
          <w:lang w:val="es-AR"/>
        </w:rPr>
      </w:pPr>
    </w:p>
    <w:p w14:paraId="7352DED2" w14:textId="233E14A1" w:rsidR="00A65D5D" w:rsidRPr="00A65D5D" w:rsidRDefault="00395A5E" w:rsidP="00A65D5D">
      <w:pPr>
        <w:rPr>
          <w:sz w:val="20"/>
          <w:szCs w:val="20"/>
          <w:lang w:val="es-AR"/>
        </w:rPr>
      </w:pPr>
      <w:r w:rsidRPr="00395A5E">
        <w:rPr>
          <w:b/>
          <w:bCs/>
          <w:sz w:val="20"/>
          <w:szCs w:val="20"/>
          <w:lang w:val="es-AR"/>
        </w:rPr>
        <w:t>NOTA</w:t>
      </w:r>
      <w:r>
        <w:rPr>
          <w:sz w:val="20"/>
          <w:szCs w:val="20"/>
          <w:lang w:val="es-AR"/>
        </w:rPr>
        <w:t xml:space="preserve">: Para calcular un número de 0 a 9 se deberá usar la siguiente función: </w:t>
      </w:r>
      <w:proofErr w:type="spellStart"/>
      <w:r w:rsidRPr="00395A5E">
        <w:rPr>
          <w:b/>
          <w:bCs/>
          <w:sz w:val="20"/>
          <w:szCs w:val="20"/>
          <w:lang w:val="es-AR"/>
        </w:rPr>
        <w:t>Math.floor</w:t>
      </w:r>
      <w:proofErr w:type="spellEnd"/>
      <w:r w:rsidRPr="00395A5E">
        <w:rPr>
          <w:b/>
          <w:bCs/>
          <w:sz w:val="20"/>
          <w:szCs w:val="20"/>
          <w:lang w:val="es-AR"/>
        </w:rPr>
        <w:t>(</w:t>
      </w:r>
      <w:proofErr w:type="spellStart"/>
      <w:r w:rsidRPr="00395A5E">
        <w:rPr>
          <w:b/>
          <w:bCs/>
          <w:sz w:val="20"/>
          <w:szCs w:val="20"/>
          <w:lang w:val="es-AR"/>
        </w:rPr>
        <w:t>Math.random</w:t>
      </w:r>
      <w:proofErr w:type="spellEnd"/>
      <w:r w:rsidRPr="00395A5E">
        <w:rPr>
          <w:b/>
          <w:bCs/>
          <w:sz w:val="20"/>
          <w:szCs w:val="20"/>
          <w:lang w:val="es-AR"/>
        </w:rPr>
        <w:t>() * 10)</w:t>
      </w:r>
    </w:p>
    <w:sectPr w:rsidR="00A65D5D" w:rsidRPr="00A65D5D">
      <w:headerReference w:type="default" r:id="rId7"/>
      <w:footerReference w:type="even" r:id="rId8"/>
      <w:footerReference w:type="default" r:id="rId9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1AC0E" w14:textId="77777777" w:rsidR="00A946ED" w:rsidRDefault="00A946ED">
      <w:r>
        <w:separator/>
      </w:r>
    </w:p>
  </w:endnote>
  <w:endnote w:type="continuationSeparator" w:id="0">
    <w:p w14:paraId="5754E109" w14:textId="77777777" w:rsidR="00A946ED" w:rsidRDefault="00A94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E463D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29651B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84AF0" w14:textId="2C94FE38" w:rsidR="00AD2066" w:rsidRDefault="00AD2066">
    <w:pPr>
      <w:pStyle w:val="Piedepgina"/>
      <w:framePr w:wrap="around" w:vAnchor="text" w:hAnchor="margin" w:xAlign="center" w:y="1"/>
      <w:rPr>
        <w:rStyle w:val="Nmerodepgina"/>
      </w:rPr>
    </w:pP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509BFE68" w14:textId="77777777">
      <w:tc>
        <w:tcPr>
          <w:tcW w:w="3490" w:type="dxa"/>
        </w:tcPr>
        <w:p w14:paraId="58EF84F2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77CC14C0" w14:textId="6AE9684F" w:rsidR="00AD2066" w:rsidRDefault="00C66198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PAGE 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1</w:t>
          </w:r>
          <w:r>
            <w:rPr>
              <w:rStyle w:val="Nmerodepgina"/>
            </w:rPr>
            <w:fldChar w:fldCharType="end"/>
          </w:r>
        </w:p>
      </w:tc>
      <w:tc>
        <w:tcPr>
          <w:tcW w:w="3600" w:type="dxa"/>
        </w:tcPr>
        <w:p w14:paraId="6B44FC9D" w14:textId="77777777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II/PDC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165EB" w14:textId="77777777" w:rsidR="00A946ED" w:rsidRDefault="00A946ED">
      <w:r>
        <w:separator/>
      </w:r>
    </w:p>
  </w:footnote>
  <w:footnote w:type="continuationSeparator" w:id="0">
    <w:p w14:paraId="59DBA8AA" w14:textId="77777777" w:rsidR="00A946ED" w:rsidRDefault="00A94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5"/>
      <w:gridCol w:w="5692"/>
      <w:gridCol w:w="2153"/>
    </w:tblGrid>
    <w:tr w:rsidR="00515657" w14:paraId="55328333" w14:textId="77777777" w:rsidTr="00E858AC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8F24" w14:textId="6E9D027E" w:rsidR="00515657" w:rsidRDefault="007D1BC6" w:rsidP="00E858AC">
          <w:pPr>
            <w:jc w:val="center"/>
            <w:rPr>
              <w:smallCaps/>
            </w:rPr>
          </w:pPr>
          <w:r>
            <w:rPr>
              <w:smallCaps/>
              <w:noProof/>
            </w:rPr>
            <w:drawing>
              <wp:inline distT="0" distB="0" distL="0" distR="0" wp14:anchorId="18757DEF" wp14:editId="6E6CEB80">
                <wp:extent cx="1146379" cy="866775"/>
                <wp:effectExtent l="0" t="0" r="0" b="0"/>
                <wp:docPr id="403" name="Imagen 403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410x310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4017" cy="880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CF336A" w14:textId="1D984FAB" w:rsidR="00515657" w:rsidRDefault="00515657" w:rsidP="00531545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9E16B9">
            <w:rPr>
              <w:smallCaps/>
            </w:rPr>
            <w:t>2014</w:t>
          </w:r>
        </w:p>
        <w:p w14:paraId="41F45375" w14:textId="77777777" w:rsidR="00515657" w:rsidRDefault="00515657" w:rsidP="00531545">
          <w:pPr>
            <w:rPr>
              <w:smallCaps/>
            </w:rPr>
          </w:pPr>
          <w:r>
            <w:rPr>
              <w:smallCaps/>
            </w:rPr>
            <w:t>Programación Distribuida y Componentes – 9° Cuatrimestre</w:t>
          </w:r>
        </w:p>
      </w:tc>
    </w:tr>
    <w:tr w:rsidR="00AD2066" w14:paraId="2C89A56E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E01140" w14:textId="77777777" w:rsidR="00AD2066" w:rsidRDefault="00AD2066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026FEE" w14:textId="77777777" w:rsidR="00AD2066" w:rsidRDefault="00AD2066">
          <w:pPr>
            <w:rPr>
              <w:smallCaps/>
            </w:rPr>
          </w:pPr>
        </w:p>
        <w:p w14:paraId="408CF9B1" w14:textId="77777777" w:rsidR="00515657" w:rsidRDefault="00515657">
          <w:pPr>
            <w:rPr>
              <w:smallCaps/>
            </w:rPr>
          </w:pPr>
        </w:p>
        <w:p w14:paraId="57D8C79D" w14:textId="1F796358" w:rsidR="00A64BF9" w:rsidRDefault="006B7EBF" w:rsidP="00A64BF9">
          <w:pPr>
            <w:rPr>
              <w:smallCaps/>
            </w:rPr>
          </w:pPr>
          <w:r>
            <w:rPr>
              <w:smallCaps/>
            </w:rPr>
            <w:t xml:space="preserve">Ejercicio </w:t>
          </w:r>
          <w:r w:rsidR="00C022E8">
            <w:rPr>
              <w:smallCaps/>
            </w:rPr>
            <w:t>I</w:t>
          </w:r>
          <w:r>
            <w:rPr>
              <w:smallCaps/>
            </w:rPr>
            <w:t>V</w:t>
          </w:r>
          <w:r w:rsidR="000B28F5">
            <w:rPr>
              <w:smallCaps/>
            </w:rPr>
            <w:t xml:space="preserve">: </w:t>
          </w:r>
          <w:r w:rsidR="00E42EE9">
            <w:rPr>
              <w:smallCaps/>
            </w:rPr>
            <w:t>Quiniela de Córdoba</w:t>
          </w:r>
        </w:p>
        <w:p w14:paraId="5B104D25" w14:textId="77777777" w:rsidR="00AD2066" w:rsidRDefault="00AD2066">
          <w:pPr>
            <w:rPr>
              <w:smallCaps/>
            </w:rPr>
          </w:pPr>
        </w:p>
        <w:p w14:paraId="1B6C652D" w14:textId="77777777" w:rsidR="00AD2066" w:rsidRDefault="00AD2066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7235EF" w14:textId="77777777" w:rsidR="003D1829" w:rsidRDefault="003D1829">
          <w:pPr>
            <w:rPr>
              <w:smallCaps/>
            </w:rPr>
          </w:pPr>
        </w:p>
        <w:p w14:paraId="408BC959" w14:textId="77777777" w:rsidR="003D1829" w:rsidRDefault="003D1829" w:rsidP="00E858AC">
          <w:pPr>
            <w:rPr>
              <w:smallCaps/>
            </w:rPr>
          </w:pPr>
        </w:p>
        <w:p w14:paraId="4744B0C5" w14:textId="2553A07A" w:rsidR="00AD2066" w:rsidRDefault="003D1829" w:rsidP="00E43858">
          <w:pPr>
            <w:rPr>
              <w:smallCaps/>
            </w:rPr>
          </w:pPr>
          <w:r>
            <w:rPr>
              <w:smallCaps/>
            </w:rPr>
            <w:t>Fecha</w:t>
          </w:r>
          <w:r w:rsidR="00AD2066">
            <w:rPr>
              <w:smallCaps/>
            </w:rPr>
            <w:t xml:space="preserve">: </w:t>
          </w:r>
          <w:r w:rsidR="00BD650F">
            <w:rPr>
              <w:smallCaps/>
            </w:rPr>
            <w:t>1</w:t>
          </w:r>
          <w:r w:rsidR="006B7EBF">
            <w:rPr>
              <w:smallCaps/>
            </w:rPr>
            <w:t>0</w:t>
          </w:r>
          <w:r w:rsidR="003326CB">
            <w:rPr>
              <w:smallCaps/>
            </w:rPr>
            <w:t>-0</w:t>
          </w:r>
          <w:r w:rsidR="006B7EBF">
            <w:rPr>
              <w:smallCaps/>
            </w:rPr>
            <w:t>5</w:t>
          </w:r>
          <w:r w:rsidR="00AD2066">
            <w:rPr>
              <w:smallCaps/>
            </w:rPr>
            <w:t>-20</w:t>
          </w:r>
          <w:r w:rsidR="007D1BC6">
            <w:rPr>
              <w:smallCaps/>
            </w:rPr>
            <w:t>2</w:t>
          </w:r>
          <w:r w:rsidR="006B7EBF">
            <w:rPr>
              <w:smallCaps/>
            </w:rPr>
            <w:t>6</w:t>
          </w:r>
        </w:p>
        <w:p w14:paraId="4DB825A9" w14:textId="18E3A400" w:rsidR="003243EC" w:rsidRDefault="003243EC" w:rsidP="00E43858">
          <w:pPr>
            <w:rPr>
              <w:smallCaps/>
            </w:rPr>
          </w:pPr>
        </w:p>
      </w:tc>
    </w:tr>
  </w:tbl>
  <w:p w14:paraId="379C290E" w14:textId="77777777" w:rsidR="00AD2066" w:rsidRDefault="00AD20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F7E"/>
    <w:multiLevelType w:val="hybridMultilevel"/>
    <w:tmpl w:val="407EB20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E237E"/>
    <w:multiLevelType w:val="hybridMultilevel"/>
    <w:tmpl w:val="C77A0F24"/>
    <w:lvl w:ilvl="0" w:tplc="D166D63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71716"/>
    <w:multiLevelType w:val="hybridMultilevel"/>
    <w:tmpl w:val="95B498D2"/>
    <w:lvl w:ilvl="0" w:tplc="13AE6EFE">
      <w:start w:val="6"/>
      <w:numFmt w:val="bullet"/>
      <w:lvlText w:val="-"/>
      <w:lvlJc w:val="left"/>
      <w:pPr>
        <w:ind w:left="43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1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3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0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7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90" w:hanging="360"/>
      </w:pPr>
      <w:rPr>
        <w:rFonts w:ascii="Wingdings" w:hAnsi="Wingdings" w:hint="default"/>
      </w:rPr>
    </w:lvl>
  </w:abstractNum>
  <w:abstractNum w:abstractNumId="3" w15:restartNumberingAfterBreak="0">
    <w:nsid w:val="09B10DD9"/>
    <w:multiLevelType w:val="multilevel"/>
    <w:tmpl w:val="D3DC2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D50104"/>
    <w:multiLevelType w:val="multilevel"/>
    <w:tmpl w:val="614C09FA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87367"/>
    <w:multiLevelType w:val="multilevel"/>
    <w:tmpl w:val="028E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56635"/>
    <w:multiLevelType w:val="hybridMultilevel"/>
    <w:tmpl w:val="2C0A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7" w15:restartNumberingAfterBreak="0">
    <w:nsid w:val="1DCE2BFA"/>
    <w:multiLevelType w:val="hybridMultilevel"/>
    <w:tmpl w:val="15E67CFE"/>
    <w:lvl w:ilvl="0" w:tplc="D166D632">
      <w:start w:val="1"/>
      <w:numFmt w:val="bullet"/>
      <w:lvlText w:val="-"/>
      <w:lvlJc w:val="left"/>
      <w:pPr>
        <w:ind w:left="108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E941AC"/>
    <w:multiLevelType w:val="hybridMultilevel"/>
    <w:tmpl w:val="A072D8F4"/>
    <w:lvl w:ilvl="0" w:tplc="B7BA0C84">
      <w:start w:val="1"/>
      <w:numFmt w:val="bullet"/>
      <w:lvlText w:val="-"/>
      <w:lvlJc w:val="left"/>
      <w:pPr>
        <w:ind w:left="108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4918BF"/>
    <w:multiLevelType w:val="multilevel"/>
    <w:tmpl w:val="F784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A3BFE"/>
    <w:multiLevelType w:val="hybridMultilevel"/>
    <w:tmpl w:val="4BE4E436"/>
    <w:lvl w:ilvl="0" w:tplc="19EAA494">
      <w:start w:val="1"/>
      <w:numFmt w:val="bullet"/>
      <w:lvlText w:val="-"/>
      <w:lvlJc w:val="left"/>
      <w:pPr>
        <w:ind w:left="1068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48477FD"/>
    <w:multiLevelType w:val="hybridMultilevel"/>
    <w:tmpl w:val="72D0EFAA"/>
    <w:lvl w:ilvl="0" w:tplc="9C087BA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AA3EE4"/>
    <w:multiLevelType w:val="hybridMultilevel"/>
    <w:tmpl w:val="EA789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98044E"/>
    <w:multiLevelType w:val="multilevel"/>
    <w:tmpl w:val="AA00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46A67"/>
    <w:multiLevelType w:val="hybridMultilevel"/>
    <w:tmpl w:val="5E60FB72"/>
    <w:lvl w:ilvl="0" w:tplc="DBA847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FB64379"/>
    <w:multiLevelType w:val="multilevel"/>
    <w:tmpl w:val="7F82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B7034C"/>
    <w:multiLevelType w:val="hybridMultilevel"/>
    <w:tmpl w:val="3CA01188"/>
    <w:lvl w:ilvl="0" w:tplc="C9E26DA8"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36831"/>
    <w:multiLevelType w:val="multilevel"/>
    <w:tmpl w:val="BFA00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7F580F"/>
    <w:multiLevelType w:val="hybridMultilevel"/>
    <w:tmpl w:val="6D98DFF6"/>
    <w:lvl w:ilvl="0" w:tplc="FF809DCE">
      <w:start w:val="1"/>
      <w:numFmt w:val="bullet"/>
      <w:lvlText w:val="-"/>
      <w:lvlJc w:val="left"/>
      <w:pPr>
        <w:ind w:left="1776" w:hanging="360"/>
      </w:pPr>
      <w:rPr>
        <w:rFonts w:ascii="Verdana" w:eastAsia="Times New Roman" w:hAnsi="Verdana" w:cs="Times New Roman" w:hint="default"/>
      </w:rPr>
    </w:lvl>
    <w:lvl w:ilvl="1" w:tplc="2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5B534853"/>
    <w:multiLevelType w:val="multilevel"/>
    <w:tmpl w:val="996E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E6487A"/>
    <w:multiLevelType w:val="multilevel"/>
    <w:tmpl w:val="7254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139AE"/>
    <w:multiLevelType w:val="hybridMultilevel"/>
    <w:tmpl w:val="313411CC"/>
    <w:lvl w:ilvl="0" w:tplc="2C0A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2" w15:restartNumberingAfterBreak="0">
    <w:nsid w:val="6C0B3767"/>
    <w:multiLevelType w:val="hybridMultilevel"/>
    <w:tmpl w:val="56D0F6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A2031F"/>
    <w:multiLevelType w:val="multilevel"/>
    <w:tmpl w:val="ED76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223BF7"/>
    <w:multiLevelType w:val="hybridMultilevel"/>
    <w:tmpl w:val="3DA2E276"/>
    <w:lvl w:ilvl="0" w:tplc="25B27F76">
      <w:start w:val="20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606B47"/>
    <w:multiLevelType w:val="hybridMultilevel"/>
    <w:tmpl w:val="8A36C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2D710C"/>
    <w:multiLevelType w:val="multilevel"/>
    <w:tmpl w:val="345E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292639">
    <w:abstractNumId w:val="12"/>
  </w:num>
  <w:num w:numId="2" w16cid:durableId="61803163">
    <w:abstractNumId w:val="25"/>
  </w:num>
  <w:num w:numId="3" w16cid:durableId="1256934141">
    <w:abstractNumId w:val="22"/>
  </w:num>
  <w:num w:numId="4" w16cid:durableId="1209300356">
    <w:abstractNumId w:val="11"/>
  </w:num>
  <w:num w:numId="5" w16cid:durableId="264463722">
    <w:abstractNumId w:val="21"/>
  </w:num>
  <w:num w:numId="6" w16cid:durableId="257564606">
    <w:abstractNumId w:val="14"/>
  </w:num>
  <w:num w:numId="7" w16cid:durableId="1583292810">
    <w:abstractNumId w:val="10"/>
  </w:num>
  <w:num w:numId="8" w16cid:durableId="1524514943">
    <w:abstractNumId w:val="18"/>
  </w:num>
  <w:num w:numId="9" w16cid:durableId="1818497184">
    <w:abstractNumId w:val="24"/>
  </w:num>
  <w:num w:numId="10" w16cid:durableId="1266116469">
    <w:abstractNumId w:val="17"/>
  </w:num>
  <w:num w:numId="11" w16cid:durableId="186993312">
    <w:abstractNumId w:val="3"/>
  </w:num>
  <w:num w:numId="12" w16cid:durableId="171989046">
    <w:abstractNumId w:val="6"/>
  </w:num>
  <w:num w:numId="13" w16cid:durableId="2025747980">
    <w:abstractNumId w:val="19"/>
  </w:num>
  <w:num w:numId="14" w16cid:durableId="846095360">
    <w:abstractNumId w:val="26"/>
  </w:num>
  <w:num w:numId="15" w16cid:durableId="347827143">
    <w:abstractNumId w:val="4"/>
  </w:num>
  <w:num w:numId="16" w16cid:durableId="1248030044">
    <w:abstractNumId w:val="23"/>
  </w:num>
  <w:num w:numId="17" w16cid:durableId="1778524787">
    <w:abstractNumId w:val="13"/>
  </w:num>
  <w:num w:numId="18" w16cid:durableId="1367367381">
    <w:abstractNumId w:val="15"/>
  </w:num>
  <w:num w:numId="19" w16cid:durableId="1225603493">
    <w:abstractNumId w:val="20"/>
  </w:num>
  <w:num w:numId="20" w16cid:durableId="507603918">
    <w:abstractNumId w:val="9"/>
  </w:num>
  <w:num w:numId="21" w16cid:durableId="788266">
    <w:abstractNumId w:val="5"/>
  </w:num>
  <w:num w:numId="22" w16cid:durableId="187137486">
    <w:abstractNumId w:val="0"/>
  </w:num>
  <w:num w:numId="23" w16cid:durableId="549151615">
    <w:abstractNumId w:val="8"/>
  </w:num>
  <w:num w:numId="24" w16cid:durableId="395053587">
    <w:abstractNumId w:val="7"/>
  </w:num>
  <w:num w:numId="25" w16cid:durableId="1665819457">
    <w:abstractNumId w:val="1"/>
  </w:num>
  <w:num w:numId="26" w16cid:durableId="1320842748">
    <w:abstractNumId w:val="2"/>
  </w:num>
  <w:num w:numId="27" w16cid:durableId="1871599710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4A"/>
    <w:rsid w:val="00007AF8"/>
    <w:rsid w:val="0001684D"/>
    <w:rsid w:val="00033AF7"/>
    <w:rsid w:val="00034BC5"/>
    <w:rsid w:val="0007522D"/>
    <w:rsid w:val="0008412F"/>
    <w:rsid w:val="00085AC4"/>
    <w:rsid w:val="00090AC6"/>
    <w:rsid w:val="000917E1"/>
    <w:rsid w:val="000A0D8A"/>
    <w:rsid w:val="000A2DAA"/>
    <w:rsid w:val="000A2EF3"/>
    <w:rsid w:val="000A3CCE"/>
    <w:rsid w:val="000A3DC5"/>
    <w:rsid w:val="000A7B53"/>
    <w:rsid w:val="000B28F5"/>
    <w:rsid w:val="000B633A"/>
    <w:rsid w:val="000C2570"/>
    <w:rsid w:val="000C36E9"/>
    <w:rsid w:val="000C42D5"/>
    <w:rsid w:val="000D3F71"/>
    <w:rsid w:val="000E502B"/>
    <w:rsid w:val="000E6DFD"/>
    <w:rsid w:val="000F3A17"/>
    <w:rsid w:val="000F630D"/>
    <w:rsid w:val="00105DD8"/>
    <w:rsid w:val="0011180E"/>
    <w:rsid w:val="00121FAF"/>
    <w:rsid w:val="00123211"/>
    <w:rsid w:val="00142EC4"/>
    <w:rsid w:val="00150A49"/>
    <w:rsid w:val="00150EF3"/>
    <w:rsid w:val="001531FE"/>
    <w:rsid w:val="00170304"/>
    <w:rsid w:val="00181067"/>
    <w:rsid w:val="001A1E0E"/>
    <w:rsid w:val="001C50A1"/>
    <w:rsid w:val="001D5799"/>
    <w:rsid w:val="001E0173"/>
    <w:rsid w:val="001E4A51"/>
    <w:rsid w:val="001F381B"/>
    <w:rsid w:val="001F3D80"/>
    <w:rsid w:val="001F7897"/>
    <w:rsid w:val="00201C56"/>
    <w:rsid w:val="0021220D"/>
    <w:rsid w:val="00212CBF"/>
    <w:rsid w:val="002636FF"/>
    <w:rsid w:val="0027183F"/>
    <w:rsid w:val="00284828"/>
    <w:rsid w:val="002A0FD0"/>
    <w:rsid w:val="002A3540"/>
    <w:rsid w:val="002A577F"/>
    <w:rsid w:val="002B33E0"/>
    <w:rsid w:val="002B6C54"/>
    <w:rsid w:val="002C5067"/>
    <w:rsid w:val="002C7FBC"/>
    <w:rsid w:val="002E0E38"/>
    <w:rsid w:val="002E4B42"/>
    <w:rsid w:val="002F4B07"/>
    <w:rsid w:val="00306F4C"/>
    <w:rsid w:val="003077AC"/>
    <w:rsid w:val="00313ED6"/>
    <w:rsid w:val="003150AD"/>
    <w:rsid w:val="00316C7D"/>
    <w:rsid w:val="003243EC"/>
    <w:rsid w:val="003250FF"/>
    <w:rsid w:val="003268E8"/>
    <w:rsid w:val="003305FC"/>
    <w:rsid w:val="0033230C"/>
    <w:rsid w:val="003326CB"/>
    <w:rsid w:val="00351CFF"/>
    <w:rsid w:val="00353321"/>
    <w:rsid w:val="00365783"/>
    <w:rsid w:val="003679C7"/>
    <w:rsid w:val="0037089E"/>
    <w:rsid w:val="00381D15"/>
    <w:rsid w:val="00385F6B"/>
    <w:rsid w:val="003901D3"/>
    <w:rsid w:val="003941FF"/>
    <w:rsid w:val="00394D0F"/>
    <w:rsid w:val="00395A5E"/>
    <w:rsid w:val="00397440"/>
    <w:rsid w:val="003A4732"/>
    <w:rsid w:val="003A570A"/>
    <w:rsid w:val="003B4D9B"/>
    <w:rsid w:val="003B6AE7"/>
    <w:rsid w:val="003C6157"/>
    <w:rsid w:val="003D1829"/>
    <w:rsid w:val="003D1DEA"/>
    <w:rsid w:val="003E3D49"/>
    <w:rsid w:val="003E783A"/>
    <w:rsid w:val="003F1BEB"/>
    <w:rsid w:val="003F37CD"/>
    <w:rsid w:val="003F78C9"/>
    <w:rsid w:val="00400792"/>
    <w:rsid w:val="004271DB"/>
    <w:rsid w:val="00431276"/>
    <w:rsid w:val="0043727B"/>
    <w:rsid w:val="004407B1"/>
    <w:rsid w:val="004502F7"/>
    <w:rsid w:val="00480546"/>
    <w:rsid w:val="00483FAF"/>
    <w:rsid w:val="00485E8A"/>
    <w:rsid w:val="00486FD7"/>
    <w:rsid w:val="004916FA"/>
    <w:rsid w:val="00496097"/>
    <w:rsid w:val="00496EE0"/>
    <w:rsid w:val="004A0A72"/>
    <w:rsid w:val="004A3A4F"/>
    <w:rsid w:val="004A65B1"/>
    <w:rsid w:val="004B1DD1"/>
    <w:rsid w:val="004C047C"/>
    <w:rsid w:val="004D5E95"/>
    <w:rsid w:val="004E1B55"/>
    <w:rsid w:val="004E3D71"/>
    <w:rsid w:val="004F0088"/>
    <w:rsid w:val="004F3C5B"/>
    <w:rsid w:val="004F67EB"/>
    <w:rsid w:val="004F795C"/>
    <w:rsid w:val="0050111D"/>
    <w:rsid w:val="005022F5"/>
    <w:rsid w:val="00502CB8"/>
    <w:rsid w:val="00515657"/>
    <w:rsid w:val="00523C9F"/>
    <w:rsid w:val="005243F0"/>
    <w:rsid w:val="00531545"/>
    <w:rsid w:val="00545AC7"/>
    <w:rsid w:val="00546160"/>
    <w:rsid w:val="005465E1"/>
    <w:rsid w:val="00552DBE"/>
    <w:rsid w:val="005544CC"/>
    <w:rsid w:val="00555A04"/>
    <w:rsid w:val="0056287A"/>
    <w:rsid w:val="00562CE3"/>
    <w:rsid w:val="00564050"/>
    <w:rsid w:val="00592002"/>
    <w:rsid w:val="00593BAD"/>
    <w:rsid w:val="00595B42"/>
    <w:rsid w:val="00596F03"/>
    <w:rsid w:val="005A0099"/>
    <w:rsid w:val="005A0AB6"/>
    <w:rsid w:val="005A4B41"/>
    <w:rsid w:val="005A720D"/>
    <w:rsid w:val="005B0A7E"/>
    <w:rsid w:val="005B5D7B"/>
    <w:rsid w:val="005B650E"/>
    <w:rsid w:val="005B796B"/>
    <w:rsid w:val="005C2488"/>
    <w:rsid w:val="005D14EB"/>
    <w:rsid w:val="005E0081"/>
    <w:rsid w:val="005E124A"/>
    <w:rsid w:val="005E2553"/>
    <w:rsid w:val="005F0C8D"/>
    <w:rsid w:val="00602A14"/>
    <w:rsid w:val="006159E8"/>
    <w:rsid w:val="00617D8A"/>
    <w:rsid w:val="0062133D"/>
    <w:rsid w:val="00621C4A"/>
    <w:rsid w:val="00623AE3"/>
    <w:rsid w:val="00627D4A"/>
    <w:rsid w:val="00631BCB"/>
    <w:rsid w:val="00664D64"/>
    <w:rsid w:val="006724AE"/>
    <w:rsid w:val="00673426"/>
    <w:rsid w:val="006768F4"/>
    <w:rsid w:val="00680B41"/>
    <w:rsid w:val="00681941"/>
    <w:rsid w:val="00692917"/>
    <w:rsid w:val="00693462"/>
    <w:rsid w:val="006939D8"/>
    <w:rsid w:val="006A023F"/>
    <w:rsid w:val="006A4E44"/>
    <w:rsid w:val="006B2D44"/>
    <w:rsid w:val="006B7371"/>
    <w:rsid w:val="006B7EBF"/>
    <w:rsid w:val="006D5D2F"/>
    <w:rsid w:val="006E0A8E"/>
    <w:rsid w:val="006E110B"/>
    <w:rsid w:val="006E6B80"/>
    <w:rsid w:val="006F275F"/>
    <w:rsid w:val="007146F1"/>
    <w:rsid w:val="007200D8"/>
    <w:rsid w:val="0072447D"/>
    <w:rsid w:val="00726D41"/>
    <w:rsid w:val="00731989"/>
    <w:rsid w:val="007325C7"/>
    <w:rsid w:val="00736A67"/>
    <w:rsid w:val="00757741"/>
    <w:rsid w:val="0077364F"/>
    <w:rsid w:val="00773824"/>
    <w:rsid w:val="0077571B"/>
    <w:rsid w:val="00781047"/>
    <w:rsid w:val="007A08A0"/>
    <w:rsid w:val="007B502A"/>
    <w:rsid w:val="007C2D0B"/>
    <w:rsid w:val="007C4469"/>
    <w:rsid w:val="007C77A5"/>
    <w:rsid w:val="007D1BC6"/>
    <w:rsid w:val="007D2D18"/>
    <w:rsid w:val="007D391E"/>
    <w:rsid w:val="007D4301"/>
    <w:rsid w:val="007F3818"/>
    <w:rsid w:val="007F7CD5"/>
    <w:rsid w:val="007F7DFF"/>
    <w:rsid w:val="00803BB0"/>
    <w:rsid w:val="00822126"/>
    <w:rsid w:val="0082719E"/>
    <w:rsid w:val="00832EDC"/>
    <w:rsid w:val="00835D0F"/>
    <w:rsid w:val="00861CFA"/>
    <w:rsid w:val="00865A8A"/>
    <w:rsid w:val="00866534"/>
    <w:rsid w:val="0087008A"/>
    <w:rsid w:val="00870899"/>
    <w:rsid w:val="0087630F"/>
    <w:rsid w:val="008815FF"/>
    <w:rsid w:val="00885725"/>
    <w:rsid w:val="00890EA4"/>
    <w:rsid w:val="008926AF"/>
    <w:rsid w:val="008B2E26"/>
    <w:rsid w:val="008B4A60"/>
    <w:rsid w:val="008B6DEE"/>
    <w:rsid w:val="008C3179"/>
    <w:rsid w:val="008D363F"/>
    <w:rsid w:val="008E1E54"/>
    <w:rsid w:val="008E2D46"/>
    <w:rsid w:val="008E38F0"/>
    <w:rsid w:val="008F06BD"/>
    <w:rsid w:val="008F0E58"/>
    <w:rsid w:val="008F6CA2"/>
    <w:rsid w:val="00907BA8"/>
    <w:rsid w:val="00910770"/>
    <w:rsid w:val="009133FE"/>
    <w:rsid w:val="0093111B"/>
    <w:rsid w:val="0093320C"/>
    <w:rsid w:val="00933C5B"/>
    <w:rsid w:val="00934F98"/>
    <w:rsid w:val="00937255"/>
    <w:rsid w:val="00941F4F"/>
    <w:rsid w:val="0094363A"/>
    <w:rsid w:val="00947DE1"/>
    <w:rsid w:val="0096597B"/>
    <w:rsid w:val="00966A31"/>
    <w:rsid w:val="00977F34"/>
    <w:rsid w:val="009A37EA"/>
    <w:rsid w:val="009A5276"/>
    <w:rsid w:val="009A5714"/>
    <w:rsid w:val="009A79B6"/>
    <w:rsid w:val="009B4CFF"/>
    <w:rsid w:val="009B67DA"/>
    <w:rsid w:val="009B6DAB"/>
    <w:rsid w:val="009B79F3"/>
    <w:rsid w:val="009C09B5"/>
    <w:rsid w:val="009C358E"/>
    <w:rsid w:val="009C6EB2"/>
    <w:rsid w:val="009E0E3D"/>
    <w:rsid w:val="009E16B9"/>
    <w:rsid w:val="009F0BD3"/>
    <w:rsid w:val="00A0016E"/>
    <w:rsid w:val="00A13E76"/>
    <w:rsid w:val="00A273D4"/>
    <w:rsid w:val="00A378DC"/>
    <w:rsid w:val="00A43BB8"/>
    <w:rsid w:val="00A64BF9"/>
    <w:rsid w:val="00A65D5D"/>
    <w:rsid w:val="00A833B2"/>
    <w:rsid w:val="00A839CF"/>
    <w:rsid w:val="00A9001A"/>
    <w:rsid w:val="00A946ED"/>
    <w:rsid w:val="00A95948"/>
    <w:rsid w:val="00AD2066"/>
    <w:rsid w:val="00AD4D8F"/>
    <w:rsid w:val="00AE3B6D"/>
    <w:rsid w:val="00AE7490"/>
    <w:rsid w:val="00AE7EDD"/>
    <w:rsid w:val="00AF3029"/>
    <w:rsid w:val="00AF39BA"/>
    <w:rsid w:val="00AF4B86"/>
    <w:rsid w:val="00B16831"/>
    <w:rsid w:val="00B22C1F"/>
    <w:rsid w:val="00B23C69"/>
    <w:rsid w:val="00B31A04"/>
    <w:rsid w:val="00B31BD2"/>
    <w:rsid w:val="00B502CB"/>
    <w:rsid w:val="00B56E31"/>
    <w:rsid w:val="00B63D7A"/>
    <w:rsid w:val="00B65593"/>
    <w:rsid w:val="00B71DE9"/>
    <w:rsid w:val="00B71F34"/>
    <w:rsid w:val="00B80FA2"/>
    <w:rsid w:val="00B81AB5"/>
    <w:rsid w:val="00B81D3D"/>
    <w:rsid w:val="00B93208"/>
    <w:rsid w:val="00B93A2E"/>
    <w:rsid w:val="00B93F90"/>
    <w:rsid w:val="00B94B82"/>
    <w:rsid w:val="00B96386"/>
    <w:rsid w:val="00B9719A"/>
    <w:rsid w:val="00BA1C44"/>
    <w:rsid w:val="00BA7922"/>
    <w:rsid w:val="00BB1103"/>
    <w:rsid w:val="00BB4DD1"/>
    <w:rsid w:val="00BD265C"/>
    <w:rsid w:val="00BD5846"/>
    <w:rsid w:val="00BD6415"/>
    <w:rsid w:val="00BD650F"/>
    <w:rsid w:val="00C01937"/>
    <w:rsid w:val="00C022E8"/>
    <w:rsid w:val="00C037FB"/>
    <w:rsid w:val="00C15956"/>
    <w:rsid w:val="00C17BAC"/>
    <w:rsid w:val="00C23C01"/>
    <w:rsid w:val="00C274F7"/>
    <w:rsid w:val="00C3697E"/>
    <w:rsid w:val="00C4318B"/>
    <w:rsid w:val="00C50CA1"/>
    <w:rsid w:val="00C519CD"/>
    <w:rsid w:val="00C6167D"/>
    <w:rsid w:val="00C66198"/>
    <w:rsid w:val="00C66348"/>
    <w:rsid w:val="00C94484"/>
    <w:rsid w:val="00C960FB"/>
    <w:rsid w:val="00CB3F75"/>
    <w:rsid w:val="00CC3EDC"/>
    <w:rsid w:val="00CC52CC"/>
    <w:rsid w:val="00CC5A0D"/>
    <w:rsid w:val="00CC5E16"/>
    <w:rsid w:val="00CD18EB"/>
    <w:rsid w:val="00CF054B"/>
    <w:rsid w:val="00CF0D20"/>
    <w:rsid w:val="00CF3BCF"/>
    <w:rsid w:val="00CF7E14"/>
    <w:rsid w:val="00D01CA6"/>
    <w:rsid w:val="00D3395C"/>
    <w:rsid w:val="00D37F70"/>
    <w:rsid w:val="00D4560E"/>
    <w:rsid w:val="00D47FC6"/>
    <w:rsid w:val="00D53983"/>
    <w:rsid w:val="00D54302"/>
    <w:rsid w:val="00D55F66"/>
    <w:rsid w:val="00D61C44"/>
    <w:rsid w:val="00D62F41"/>
    <w:rsid w:val="00D6520B"/>
    <w:rsid w:val="00D70F50"/>
    <w:rsid w:val="00D97CED"/>
    <w:rsid w:val="00DB221B"/>
    <w:rsid w:val="00DB3452"/>
    <w:rsid w:val="00DC6277"/>
    <w:rsid w:val="00DD56F0"/>
    <w:rsid w:val="00E0037C"/>
    <w:rsid w:val="00E048DC"/>
    <w:rsid w:val="00E16239"/>
    <w:rsid w:val="00E2170D"/>
    <w:rsid w:val="00E3491C"/>
    <w:rsid w:val="00E42EE9"/>
    <w:rsid w:val="00E43858"/>
    <w:rsid w:val="00E74D5C"/>
    <w:rsid w:val="00E81717"/>
    <w:rsid w:val="00E858AC"/>
    <w:rsid w:val="00E86450"/>
    <w:rsid w:val="00EC7C60"/>
    <w:rsid w:val="00ED5178"/>
    <w:rsid w:val="00EE0AB2"/>
    <w:rsid w:val="00EF13E9"/>
    <w:rsid w:val="00EF1905"/>
    <w:rsid w:val="00EF5319"/>
    <w:rsid w:val="00F17DC8"/>
    <w:rsid w:val="00F2005D"/>
    <w:rsid w:val="00F320A0"/>
    <w:rsid w:val="00F4456D"/>
    <w:rsid w:val="00F44967"/>
    <w:rsid w:val="00F4668B"/>
    <w:rsid w:val="00F513E4"/>
    <w:rsid w:val="00F56102"/>
    <w:rsid w:val="00F56FAF"/>
    <w:rsid w:val="00F677EC"/>
    <w:rsid w:val="00F75D47"/>
    <w:rsid w:val="00F7620F"/>
    <w:rsid w:val="00F81D04"/>
    <w:rsid w:val="00F93E63"/>
    <w:rsid w:val="00F97EBF"/>
    <w:rsid w:val="00FA0655"/>
    <w:rsid w:val="00FB1023"/>
    <w:rsid w:val="00FB6541"/>
    <w:rsid w:val="00FC17CD"/>
    <w:rsid w:val="00FD1BE5"/>
    <w:rsid w:val="00FD3DE0"/>
    <w:rsid w:val="00FE1146"/>
    <w:rsid w:val="00FE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eaeaea"/>
    </o:shapedefaults>
    <o:shapelayout v:ext="edit">
      <o:idmap v:ext="edit" data="2"/>
    </o:shapelayout>
  </w:shapeDefaults>
  <w:decimalSymbol w:val=","/>
  <w:listSeparator w:val=";"/>
  <w14:docId w14:val="1404BFDC"/>
  <w15:chartTrackingRefBased/>
  <w15:docId w15:val="{29ACD8F8-AF32-4B43-949B-7B891074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F79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170304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  <w:lang w:val="es-AR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link w:val="HTMLconformatoprevioC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  <w:style w:type="character" w:customStyle="1" w:styleId="Ttulo3Car">
    <w:name w:val="Título 3 Car"/>
    <w:basedOn w:val="Fuentedeprrafopredeter"/>
    <w:link w:val="Ttulo3"/>
    <w:uiPriority w:val="9"/>
    <w:rsid w:val="00170304"/>
    <w:rPr>
      <w:b/>
      <w:bCs/>
      <w:sz w:val="27"/>
      <w:szCs w:val="27"/>
    </w:rPr>
  </w:style>
  <w:style w:type="character" w:styleId="Fuerte">
    <w:name w:val="Strong"/>
    <w:basedOn w:val="Fuentedeprrafopredeter"/>
    <w:uiPriority w:val="22"/>
    <w:qFormat/>
    <w:rsid w:val="0017030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A7922"/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BA7922"/>
    <w:rPr>
      <w:rFonts w:ascii="Courier New" w:hAnsi="Courier New" w:cs="Courier New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BD5846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4F795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0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0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5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10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59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1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04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14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81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75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3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1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6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24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9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7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9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3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8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6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28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soporte\Plantilla%20Documentaci&#243;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Documentación.dot</Template>
  <TotalTime>539</TotalTime>
  <Pages>1</Pages>
  <Words>316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235</cp:revision>
  <cp:lastPrinted>2007-08-22T14:34:00Z</cp:lastPrinted>
  <dcterms:created xsi:type="dcterms:W3CDTF">2018-05-07T04:05:00Z</dcterms:created>
  <dcterms:modified xsi:type="dcterms:W3CDTF">2026-04-10T16:01:00Z</dcterms:modified>
</cp:coreProperties>
</file>