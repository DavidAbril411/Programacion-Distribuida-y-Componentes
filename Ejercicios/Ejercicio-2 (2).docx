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3E157" w14:textId="0EE32D58" w:rsidR="001F0240" w:rsidRPr="001F0240" w:rsidRDefault="00BD370F" w:rsidP="00170304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D370F">
        <w:rPr>
          <w:rFonts w:cs="Times New Roman"/>
          <w:sz w:val="20"/>
          <w:szCs w:val="20"/>
          <w:lang w:val="es-AR" w:eastAsia="es-AR"/>
        </w:rPr>
        <w:t>Crear un temporizador simple que los usuarios puedan iniciar y detener.</w:t>
      </w:r>
    </w:p>
    <w:p w14:paraId="4B8E66A4" w14:textId="78F356BF" w:rsidR="00170304" w:rsidRPr="00170304" w:rsidRDefault="00496097" w:rsidP="00170304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170304" w:rsidRPr="00170304">
        <w:rPr>
          <w:rFonts w:cs="Times New Roman"/>
          <w:sz w:val="20"/>
          <w:szCs w:val="20"/>
          <w:lang w:val="es-AR" w:eastAsia="es-AR"/>
        </w:rPr>
        <w:t>:</w:t>
      </w:r>
    </w:p>
    <w:p w14:paraId="1AB8E402" w14:textId="2FC21EC2" w:rsidR="00EE0396" w:rsidRDefault="007E46FC" w:rsidP="00B90771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F0240">
        <w:rPr>
          <w:rFonts w:cs="Times New Roman"/>
          <w:sz w:val="20"/>
          <w:szCs w:val="20"/>
          <w:lang w:val="es-AR" w:eastAsia="es-AR"/>
        </w:rPr>
        <w:t xml:space="preserve">Crea una página HTML </w:t>
      </w:r>
      <w:r>
        <w:rPr>
          <w:rFonts w:cs="Times New Roman"/>
          <w:sz w:val="20"/>
          <w:szCs w:val="20"/>
          <w:lang w:val="es-AR" w:eastAsia="es-AR"/>
        </w:rPr>
        <w:t>donde se muestre un temporizador centrado en pantalla y dos botones uno</w:t>
      </w:r>
      <w:r w:rsidR="00846235" w:rsidRPr="00EE0396">
        <w:rPr>
          <w:rFonts w:cs="Times New Roman"/>
          <w:sz w:val="20"/>
          <w:szCs w:val="20"/>
          <w:lang w:val="es-AR" w:eastAsia="es-AR"/>
        </w:rPr>
        <w:t xml:space="preserve"> para iniciar y </w:t>
      </w:r>
      <w:r>
        <w:rPr>
          <w:rFonts w:cs="Times New Roman"/>
          <w:sz w:val="20"/>
          <w:szCs w:val="20"/>
          <w:lang w:val="es-AR" w:eastAsia="es-AR"/>
        </w:rPr>
        <w:t xml:space="preserve">otro </w:t>
      </w:r>
      <w:r w:rsidR="00846235" w:rsidRPr="00EE0396">
        <w:rPr>
          <w:rFonts w:cs="Times New Roman"/>
          <w:sz w:val="20"/>
          <w:szCs w:val="20"/>
          <w:lang w:val="es-AR" w:eastAsia="es-AR"/>
        </w:rPr>
        <w:t>detener el temporizador.</w:t>
      </w:r>
    </w:p>
    <w:p w14:paraId="78C9C705" w14:textId="3E4DB94E" w:rsidR="001F0240" w:rsidRPr="00120E46" w:rsidRDefault="009C19DA" w:rsidP="0018700E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20E46">
        <w:rPr>
          <w:rFonts w:cs="Times New Roman"/>
          <w:sz w:val="20"/>
          <w:szCs w:val="20"/>
          <w:lang w:val="es-AR" w:eastAsia="es-AR"/>
        </w:rPr>
        <w:t xml:space="preserve">Al presionar el botón “Iniciar” se debe mostrar </w:t>
      </w:r>
      <w:r w:rsidR="00846235" w:rsidRPr="00120E46">
        <w:rPr>
          <w:rFonts w:cs="Times New Roman"/>
          <w:sz w:val="20"/>
          <w:szCs w:val="20"/>
          <w:lang w:val="es-AR" w:eastAsia="es-AR"/>
        </w:rPr>
        <w:t>el tiempo transcurrido en segundos desde que se inició el temporizador.</w:t>
      </w:r>
      <w:r w:rsidR="00B177AE" w:rsidRPr="00120E46">
        <w:rPr>
          <w:rFonts w:cs="Times New Roman"/>
          <w:sz w:val="20"/>
          <w:szCs w:val="20"/>
          <w:lang w:val="es-AR" w:eastAsia="es-AR"/>
        </w:rPr>
        <w:t xml:space="preserve"> </w:t>
      </w:r>
      <w:r w:rsidR="00B177AE" w:rsidRPr="00120E46">
        <w:rPr>
          <w:rFonts w:cs="Times New Roman"/>
          <w:sz w:val="20"/>
          <w:szCs w:val="20"/>
          <w:lang w:val="es-AR" w:eastAsia="es-AR"/>
        </w:rPr>
        <w:t xml:space="preserve">Implementa el temporizador utilizando </w:t>
      </w:r>
      <w:proofErr w:type="spellStart"/>
      <w:r w:rsidR="00B177AE" w:rsidRPr="00120E46">
        <w:rPr>
          <w:rFonts w:cs="Times New Roman"/>
          <w:sz w:val="20"/>
          <w:szCs w:val="20"/>
          <w:lang w:val="es-AR" w:eastAsia="es-AR"/>
        </w:rPr>
        <w:t>setInterval</w:t>
      </w:r>
      <w:proofErr w:type="spellEnd"/>
      <w:r w:rsidR="00B177AE" w:rsidRPr="00120E46">
        <w:rPr>
          <w:rFonts w:cs="Times New Roman"/>
          <w:sz w:val="20"/>
          <w:szCs w:val="20"/>
          <w:lang w:val="es-AR" w:eastAsia="es-AR"/>
        </w:rPr>
        <w:t xml:space="preserve"> y </w:t>
      </w:r>
      <w:proofErr w:type="spellStart"/>
      <w:r w:rsidR="00B177AE" w:rsidRPr="00120E46">
        <w:rPr>
          <w:rFonts w:cs="Times New Roman"/>
          <w:sz w:val="20"/>
          <w:szCs w:val="20"/>
          <w:lang w:val="es-AR" w:eastAsia="es-AR"/>
        </w:rPr>
        <w:t>clearInterval</w:t>
      </w:r>
      <w:proofErr w:type="spellEnd"/>
      <w:r w:rsidR="00B177AE" w:rsidRPr="00120E46">
        <w:rPr>
          <w:rFonts w:cs="Times New Roman"/>
          <w:sz w:val="20"/>
          <w:szCs w:val="20"/>
          <w:lang w:val="es-AR" w:eastAsia="es-AR"/>
        </w:rPr>
        <w:t>.</w:t>
      </w:r>
      <w:r w:rsidR="00120E46">
        <w:rPr>
          <w:rFonts w:cs="Times New Roman"/>
          <w:sz w:val="20"/>
          <w:szCs w:val="20"/>
          <w:lang w:val="es-AR" w:eastAsia="es-AR"/>
        </w:rPr>
        <w:t xml:space="preserve"> </w:t>
      </w:r>
      <w:r w:rsidR="009A339D" w:rsidRPr="00120E46">
        <w:rPr>
          <w:rFonts w:cs="Times New Roman"/>
          <w:sz w:val="20"/>
          <w:szCs w:val="20"/>
          <w:lang w:val="es-AR" w:eastAsia="es-AR"/>
        </w:rPr>
        <w:t>Actualiza el DOM en tiempo real conforme se incrementa el contador de segundos.</w:t>
      </w:r>
    </w:p>
    <w:p w14:paraId="25DCAB0C" w14:textId="77777777" w:rsidR="00C960FB" w:rsidRPr="00937255" w:rsidRDefault="00C960FB" w:rsidP="00C960FB">
      <w:pPr>
        <w:rPr>
          <w:sz w:val="20"/>
          <w:szCs w:val="20"/>
        </w:rPr>
      </w:pPr>
    </w:p>
    <w:p w14:paraId="1D9AADE6" w14:textId="77777777" w:rsidR="00C960FB" w:rsidRPr="00937255" w:rsidRDefault="00C960FB" w:rsidP="00C960FB">
      <w:pPr>
        <w:pStyle w:val="Prrafodelista"/>
        <w:ind w:left="1080"/>
        <w:rPr>
          <w:sz w:val="20"/>
          <w:szCs w:val="20"/>
        </w:rPr>
      </w:pPr>
    </w:p>
    <w:p w14:paraId="21231231" w14:textId="77777777" w:rsidR="002B33E0" w:rsidRPr="00937255" w:rsidRDefault="002B33E0" w:rsidP="00C960FB">
      <w:pPr>
        <w:rPr>
          <w:sz w:val="20"/>
          <w:szCs w:val="20"/>
        </w:rPr>
      </w:pPr>
    </w:p>
    <w:sectPr w:rsidR="002B33E0" w:rsidRPr="00937255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EAA2" w14:textId="77777777" w:rsidR="00496EE0" w:rsidRDefault="00496EE0">
      <w:r>
        <w:separator/>
      </w:r>
    </w:p>
  </w:endnote>
  <w:endnote w:type="continuationSeparator" w:id="0">
    <w:p w14:paraId="091C75F8" w14:textId="77777777" w:rsidR="00496EE0" w:rsidRDefault="004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2C29" w14:textId="77777777" w:rsidR="00496EE0" w:rsidRDefault="00496EE0">
      <w:r>
        <w:separator/>
      </w:r>
    </w:p>
  </w:footnote>
  <w:footnote w:type="continuationSeparator" w:id="0">
    <w:p w14:paraId="628B3596" w14:textId="77777777" w:rsidR="00496EE0" w:rsidRDefault="0049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702"/>
      <w:gridCol w:w="214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742FA684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BD370F">
            <w:rPr>
              <w:smallCaps/>
            </w:rPr>
            <w:t>I</w:t>
          </w:r>
          <w:r w:rsidR="000B28F5">
            <w:rPr>
              <w:smallCaps/>
            </w:rPr>
            <w:t xml:space="preserve">: </w:t>
          </w:r>
          <w:r w:rsidR="00BD370F" w:rsidRPr="00BD370F">
            <w:rPr>
              <w:smallCaps/>
            </w:rPr>
            <w:t xml:space="preserve">Temporizador con </w:t>
          </w:r>
          <w:r w:rsidR="00BD370F">
            <w:rPr>
              <w:smallCaps/>
            </w:rPr>
            <w:t>f</w:t>
          </w:r>
          <w:r w:rsidR="00BD370F" w:rsidRPr="00BD370F">
            <w:rPr>
              <w:smallCaps/>
            </w:rPr>
            <w:t xml:space="preserve">unciones de </w:t>
          </w:r>
          <w:r w:rsidR="00BD370F">
            <w:rPr>
              <w:smallCaps/>
            </w:rPr>
            <w:t>f</w:t>
          </w:r>
          <w:r w:rsidR="00BD370F" w:rsidRPr="00BD370F">
            <w:rPr>
              <w:smallCaps/>
            </w:rPr>
            <w:t>lecha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BBE10FE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D07103">
            <w:rPr>
              <w:smallCaps/>
            </w:rPr>
            <w:t>15</w:t>
          </w:r>
          <w:r w:rsidR="003326CB">
            <w:rPr>
              <w:smallCaps/>
            </w:rPr>
            <w:t>-0</w:t>
          </w:r>
          <w:r w:rsidR="00D07103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BEC387E"/>
    <w:multiLevelType w:val="hybridMultilevel"/>
    <w:tmpl w:val="0E5C22A0"/>
    <w:lvl w:ilvl="0" w:tplc="A116583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41EF8"/>
    <w:multiLevelType w:val="hybridMultilevel"/>
    <w:tmpl w:val="F0126D80"/>
    <w:lvl w:ilvl="0" w:tplc="82A46DB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92639">
    <w:abstractNumId w:val="2"/>
  </w:num>
  <w:num w:numId="2" w16cid:durableId="61803163">
    <w:abstractNumId w:val="11"/>
  </w:num>
  <w:num w:numId="3" w16cid:durableId="1256934141">
    <w:abstractNumId w:val="8"/>
  </w:num>
  <w:num w:numId="4" w16cid:durableId="1209300356">
    <w:abstractNumId w:val="1"/>
  </w:num>
  <w:num w:numId="5" w16cid:durableId="264463722">
    <w:abstractNumId w:val="7"/>
  </w:num>
  <w:num w:numId="6" w16cid:durableId="257564606">
    <w:abstractNumId w:val="3"/>
  </w:num>
  <w:num w:numId="7" w16cid:durableId="1583292810">
    <w:abstractNumId w:val="0"/>
  </w:num>
  <w:num w:numId="8" w16cid:durableId="1524514943">
    <w:abstractNumId w:val="5"/>
  </w:num>
  <w:num w:numId="9" w16cid:durableId="1818497184">
    <w:abstractNumId w:val="10"/>
  </w:num>
  <w:num w:numId="10" w16cid:durableId="1266116469">
    <w:abstractNumId w:val="4"/>
  </w:num>
  <w:num w:numId="11" w16cid:durableId="1983536979">
    <w:abstractNumId w:val="9"/>
  </w:num>
  <w:num w:numId="12" w16cid:durableId="29842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1745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A7B53"/>
    <w:rsid w:val="000B034B"/>
    <w:rsid w:val="000B28F5"/>
    <w:rsid w:val="000C36E9"/>
    <w:rsid w:val="000C42D5"/>
    <w:rsid w:val="000D3F71"/>
    <w:rsid w:val="000E6DFD"/>
    <w:rsid w:val="000F630D"/>
    <w:rsid w:val="0011180E"/>
    <w:rsid w:val="00120E46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0240"/>
    <w:rsid w:val="001F381B"/>
    <w:rsid w:val="001F3D80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45D69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96461"/>
    <w:rsid w:val="007A08A0"/>
    <w:rsid w:val="007B1FA0"/>
    <w:rsid w:val="007B502A"/>
    <w:rsid w:val="007C4469"/>
    <w:rsid w:val="007C77A5"/>
    <w:rsid w:val="007D1BC6"/>
    <w:rsid w:val="007E46FC"/>
    <w:rsid w:val="00822126"/>
    <w:rsid w:val="0082719E"/>
    <w:rsid w:val="00832EDC"/>
    <w:rsid w:val="00835D0F"/>
    <w:rsid w:val="00846235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474F"/>
    <w:rsid w:val="00937255"/>
    <w:rsid w:val="00941F4F"/>
    <w:rsid w:val="00947DE1"/>
    <w:rsid w:val="0096597B"/>
    <w:rsid w:val="00977F34"/>
    <w:rsid w:val="009A339D"/>
    <w:rsid w:val="009A79B6"/>
    <w:rsid w:val="009B4CFF"/>
    <w:rsid w:val="009B6DAB"/>
    <w:rsid w:val="009B79F3"/>
    <w:rsid w:val="009C09B5"/>
    <w:rsid w:val="009C19DA"/>
    <w:rsid w:val="009C5AE1"/>
    <w:rsid w:val="009E0E3D"/>
    <w:rsid w:val="009E16B9"/>
    <w:rsid w:val="009F0BD3"/>
    <w:rsid w:val="00A0016E"/>
    <w:rsid w:val="00A273D4"/>
    <w:rsid w:val="00A318B0"/>
    <w:rsid w:val="00A378DC"/>
    <w:rsid w:val="00A64BF9"/>
    <w:rsid w:val="00A95948"/>
    <w:rsid w:val="00AD2066"/>
    <w:rsid w:val="00AD4D8F"/>
    <w:rsid w:val="00AE7490"/>
    <w:rsid w:val="00AE7EDD"/>
    <w:rsid w:val="00AF3029"/>
    <w:rsid w:val="00AF4B86"/>
    <w:rsid w:val="00B177AE"/>
    <w:rsid w:val="00B22C1F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D370F"/>
    <w:rsid w:val="00BD6415"/>
    <w:rsid w:val="00C01937"/>
    <w:rsid w:val="00C022E8"/>
    <w:rsid w:val="00C037FB"/>
    <w:rsid w:val="00C17BAC"/>
    <w:rsid w:val="00C23C01"/>
    <w:rsid w:val="00C519CD"/>
    <w:rsid w:val="00C6167D"/>
    <w:rsid w:val="00C66198"/>
    <w:rsid w:val="00C66348"/>
    <w:rsid w:val="00C960FB"/>
    <w:rsid w:val="00CB3F75"/>
    <w:rsid w:val="00CC3EDC"/>
    <w:rsid w:val="00CC52CC"/>
    <w:rsid w:val="00CC5E16"/>
    <w:rsid w:val="00CF0D20"/>
    <w:rsid w:val="00CF3BCF"/>
    <w:rsid w:val="00D07103"/>
    <w:rsid w:val="00D4560E"/>
    <w:rsid w:val="00D53983"/>
    <w:rsid w:val="00D61C44"/>
    <w:rsid w:val="00D62F41"/>
    <w:rsid w:val="00DB3452"/>
    <w:rsid w:val="00DC6277"/>
    <w:rsid w:val="00DD56F0"/>
    <w:rsid w:val="00E048DC"/>
    <w:rsid w:val="00E43858"/>
    <w:rsid w:val="00E74D5C"/>
    <w:rsid w:val="00E858AC"/>
    <w:rsid w:val="00E86450"/>
    <w:rsid w:val="00EE0396"/>
    <w:rsid w:val="00EE0AB2"/>
    <w:rsid w:val="00EF1905"/>
    <w:rsid w:val="00F2005D"/>
    <w:rsid w:val="00F320A0"/>
    <w:rsid w:val="00F4668B"/>
    <w:rsid w:val="00F56FAF"/>
    <w:rsid w:val="00F7620F"/>
    <w:rsid w:val="00F93E63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84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78</cp:revision>
  <cp:lastPrinted>2007-08-22T14:34:00Z</cp:lastPrinted>
  <dcterms:created xsi:type="dcterms:W3CDTF">2018-05-07T04:05:00Z</dcterms:created>
  <dcterms:modified xsi:type="dcterms:W3CDTF">2024-04-15T00:15:00Z</dcterms:modified>
</cp:coreProperties>
</file>