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F01B" w14:textId="13F4B70A" w:rsidR="00C627FD" w:rsidRDefault="00187A27" w:rsidP="000B2B01">
      <w:pPr>
        <w:rPr>
          <w:sz w:val="20"/>
          <w:szCs w:val="20"/>
        </w:rPr>
      </w:pPr>
      <w:r w:rsidRPr="00187A27">
        <w:rPr>
          <w:sz w:val="20"/>
          <w:szCs w:val="20"/>
        </w:rPr>
        <w:t>Desarrollar una simulación de caja registradora utilizando las tecnologías vistas en clase, tomando como base la maqueta HTML entregada.</w:t>
      </w:r>
    </w:p>
    <w:p w14:paraId="3D9C35AD" w14:textId="77777777" w:rsidR="00187A27" w:rsidRDefault="00187A27" w:rsidP="000B2B01">
      <w:pPr>
        <w:rPr>
          <w:sz w:val="20"/>
          <w:szCs w:val="20"/>
        </w:rPr>
      </w:pPr>
    </w:p>
    <w:p w14:paraId="365049A9" w14:textId="7B12EE99" w:rsidR="001E4921" w:rsidRDefault="009A7591" w:rsidP="000B2B01">
      <w:pPr>
        <w:rPr>
          <w:sz w:val="20"/>
          <w:szCs w:val="20"/>
        </w:rPr>
      </w:pPr>
      <w:r w:rsidRPr="009A7591">
        <w:rPr>
          <w:noProof/>
          <w:sz w:val="20"/>
          <w:szCs w:val="20"/>
        </w:rPr>
        <w:drawing>
          <wp:inline distT="0" distB="0" distL="0" distR="0" wp14:anchorId="205860D4" wp14:editId="4F74923A">
            <wp:extent cx="6120130" cy="2226945"/>
            <wp:effectExtent l="0" t="0" r="0" b="1905"/>
            <wp:docPr id="1720894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40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1803" w14:textId="61EA4AF2" w:rsidR="000B2B01" w:rsidRDefault="000B2B01" w:rsidP="000B2B01">
      <w:pPr>
        <w:rPr>
          <w:sz w:val="20"/>
          <w:szCs w:val="20"/>
        </w:rPr>
      </w:pPr>
    </w:p>
    <w:p w14:paraId="48078271" w14:textId="28EFD3D0" w:rsidR="002A2FDB" w:rsidRPr="002A2FDB" w:rsidRDefault="002A2FDB" w:rsidP="000B2B0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Requerimientos</w:t>
      </w:r>
      <w:r>
        <w:rPr>
          <w:sz w:val="20"/>
          <w:szCs w:val="20"/>
        </w:rPr>
        <w:t>:</w:t>
      </w:r>
    </w:p>
    <w:p w14:paraId="77C6540A" w14:textId="77777777" w:rsidR="002A2FDB" w:rsidRDefault="002A2FDB" w:rsidP="000B2B01">
      <w:pPr>
        <w:rPr>
          <w:sz w:val="20"/>
          <w:szCs w:val="20"/>
        </w:rPr>
      </w:pPr>
    </w:p>
    <w:p w14:paraId="3896E82C" w14:textId="3AEEB5F6" w:rsidR="00364529" w:rsidRPr="00364529" w:rsidRDefault="00364529" w:rsidP="00364529">
      <w:pPr>
        <w:pStyle w:val="Prrafodelista"/>
        <w:numPr>
          <w:ilvl w:val="0"/>
          <w:numId w:val="27"/>
        </w:numPr>
        <w:rPr>
          <w:sz w:val="20"/>
          <w:szCs w:val="20"/>
        </w:rPr>
      </w:pPr>
      <w:r w:rsidRPr="00364529">
        <w:rPr>
          <w:sz w:val="20"/>
          <w:szCs w:val="20"/>
        </w:rPr>
        <w:t xml:space="preserve">Crear el proyecto </w:t>
      </w:r>
      <w:r w:rsidR="002A2FDB">
        <w:rPr>
          <w:sz w:val="20"/>
          <w:szCs w:val="20"/>
        </w:rPr>
        <w:t>W</w:t>
      </w:r>
      <w:r w:rsidRPr="00364529">
        <w:rPr>
          <w:sz w:val="20"/>
          <w:szCs w:val="20"/>
        </w:rPr>
        <w:t>eb a partir de la maqueta</w:t>
      </w:r>
      <w:r w:rsidR="002A2FDB">
        <w:rPr>
          <w:sz w:val="20"/>
          <w:szCs w:val="20"/>
        </w:rPr>
        <w:t xml:space="preserve"> </w:t>
      </w:r>
      <w:proofErr w:type="spellStart"/>
      <w:r w:rsidR="002A2FDB">
        <w:rPr>
          <w:sz w:val="20"/>
          <w:szCs w:val="20"/>
        </w:rPr>
        <w:t>proporcinada</w:t>
      </w:r>
      <w:proofErr w:type="spellEnd"/>
      <w:r w:rsidRPr="00364529">
        <w:rPr>
          <w:sz w:val="20"/>
          <w:szCs w:val="20"/>
        </w:rPr>
        <w:t xml:space="preserve">. </w:t>
      </w:r>
      <w:r w:rsidR="002A2FDB">
        <w:rPr>
          <w:sz w:val="20"/>
          <w:szCs w:val="20"/>
        </w:rPr>
        <w:br/>
      </w:r>
      <w:r w:rsidRPr="00364529">
        <w:rPr>
          <w:sz w:val="20"/>
          <w:szCs w:val="20"/>
        </w:rPr>
        <w:t>Si no hay productos, la tabla se mostrará sin filas en el &lt;</w:t>
      </w:r>
      <w:proofErr w:type="spellStart"/>
      <w:r w:rsidRPr="00364529">
        <w:rPr>
          <w:sz w:val="20"/>
          <w:szCs w:val="20"/>
        </w:rPr>
        <w:t>tbody</w:t>
      </w:r>
      <w:proofErr w:type="spellEnd"/>
      <w:r w:rsidRPr="00364529">
        <w:rPr>
          <w:sz w:val="20"/>
          <w:szCs w:val="20"/>
        </w:rPr>
        <w:t>&gt; y el monto total será 0.</w:t>
      </w:r>
      <w:r>
        <w:rPr>
          <w:sz w:val="20"/>
          <w:szCs w:val="20"/>
        </w:rPr>
        <w:t xml:space="preserve"> Por su parte, e</w:t>
      </w:r>
      <w:r w:rsidRPr="00364529">
        <w:rPr>
          <w:sz w:val="20"/>
          <w:szCs w:val="20"/>
        </w:rPr>
        <w:t>l bloque de la derecha</w:t>
      </w:r>
      <w:r>
        <w:rPr>
          <w:sz w:val="20"/>
          <w:szCs w:val="20"/>
        </w:rPr>
        <w:t xml:space="preserve"> </w:t>
      </w:r>
      <w:r w:rsidR="00F67EDB">
        <w:rPr>
          <w:sz w:val="20"/>
          <w:szCs w:val="20"/>
        </w:rPr>
        <w:t>(</w:t>
      </w:r>
      <w:r w:rsidRPr="00364529">
        <w:rPr>
          <w:sz w:val="20"/>
          <w:szCs w:val="20"/>
        </w:rPr>
        <w:t>correspondiente al último producto agregado</w:t>
      </w:r>
      <w:r w:rsidR="00F67EDB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364529">
        <w:rPr>
          <w:sz w:val="20"/>
          <w:szCs w:val="20"/>
        </w:rPr>
        <w:t xml:space="preserve">deberá </w:t>
      </w:r>
      <w:r w:rsidR="00F67EDB">
        <w:rPr>
          <w:sz w:val="20"/>
          <w:szCs w:val="20"/>
        </w:rPr>
        <w:t>mostrar</w:t>
      </w:r>
      <w:r w:rsidRPr="00364529">
        <w:rPr>
          <w:sz w:val="20"/>
          <w:szCs w:val="20"/>
        </w:rPr>
        <w:t xml:space="preserve"> precio 0 y descripción vacía.</w:t>
      </w:r>
    </w:p>
    <w:p w14:paraId="1055B209" w14:textId="77777777" w:rsidR="00364529" w:rsidRPr="00364529" w:rsidRDefault="00364529" w:rsidP="00364529">
      <w:pPr>
        <w:pStyle w:val="Prrafodelista"/>
        <w:ind w:left="720"/>
        <w:rPr>
          <w:sz w:val="20"/>
          <w:szCs w:val="20"/>
        </w:rPr>
      </w:pPr>
    </w:p>
    <w:p w14:paraId="56EF1FA2" w14:textId="615908B3" w:rsidR="00364529" w:rsidRPr="00364529" w:rsidRDefault="00364529" w:rsidP="004F19DE">
      <w:pPr>
        <w:pStyle w:val="Prrafodelista"/>
        <w:numPr>
          <w:ilvl w:val="0"/>
          <w:numId w:val="27"/>
        </w:numPr>
        <w:rPr>
          <w:sz w:val="20"/>
          <w:szCs w:val="20"/>
        </w:rPr>
      </w:pPr>
      <w:r w:rsidRPr="00364529">
        <w:rPr>
          <w:sz w:val="20"/>
          <w:szCs w:val="20"/>
        </w:rPr>
        <w:t>El comportamiento del b</w:t>
      </w:r>
      <w:r w:rsidRPr="00364529">
        <w:rPr>
          <w:sz w:val="20"/>
          <w:szCs w:val="20"/>
        </w:rPr>
        <w:t>otón “Añadir”</w:t>
      </w:r>
      <w:r w:rsidRPr="00364529">
        <w:rPr>
          <w:sz w:val="20"/>
          <w:szCs w:val="20"/>
        </w:rPr>
        <w:t xml:space="preserve"> será </w:t>
      </w:r>
      <w:r>
        <w:rPr>
          <w:sz w:val="20"/>
          <w:szCs w:val="20"/>
        </w:rPr>
        <w:t>e</w:t>
      </w:r>
      <w:r w:rsidRPr="00364529">
        <w:rPr>
          <w:sz w:val="20"/>
          <w:szCs w:val="20"/>
        </w:rPr>
        <w:t>jecuta</w:t>
      </w:r>
      <w:r w:rsidR="001D06F5">
        <w:rPr>
          <w:sz w:val="20"/>
          <w:szCs w:val="20"/>
        </w:rPr>
        <w:t>r</w:t>
      </w:r>
      <w:r w:rsidRPr="00364529">
        <w:rPr>
          <w:sz w:val="20"/>
          <w:szCs w:val="20"/>
        </w:rPr>
        <w:t xml:space="preserve">, mediante AJAX, un Servlet que llame al procedimiento almacenado </w:t>
      </w:r>
      <w:proofErr w:type="spellStart"/>
      <w:r w:rsidRPr="00364529">
        <w:rPr>
          <w:b/>
          <w:bCs/>
          <w:sz w:val="20"/>
          <w:szCs w:val="20"/>
        </w:rPr>
        <w:t>dbo.ins_producto_carrito</w:t>
      </w:r>
      <w:proofErr w:type="spellEnd"/>
      <w:r w:rsidRPr="00364529">
        <w:rPr>
          <w:sz w:val="20"/>
          <w:szCs w:val="20"/>
        </w:rPr>
        <w:t xml:space="preserve"> dentro de una transacción.</w:t>
      </w:r>
    </w:p>
    <w:p w14:paraId="680EC313" w14:textId="52FE8A2B" w:rsidR="00364529" w:rsidRPr="00364529" w:rsidRDefault="00364529" w:rsidP="00364529">
      <w:pPr>
        <w:pStyle w:val="Prrafodelista"/>
        <w:ind w:left="720"/>
        <w:rPr>
          <w:sz w:val="20"/>
          <w:szCs w:val="20"/>
        </w:rPr>
      </w:pPr>
      <w:r w:rsidRPr="00364529">
        <w:rPr>
          <w:sz w:val="20"/>
          <w:szCs w:val="20"/>
        </w:rPr>
        <w:t>Si el producto no existe</w:t>
      </w:r>
      <w:r w:rsidR="001D06F5">
        <w:rPr>
          <w:sz w:val="20"/>
          <w:szCs w:val="20"/>
        </w:rPr>
        <w:t>, deberás</w:t>
      </w:r>
      <w:r w:rsidRPr="00364529">
        <w:rPr>
          <w:sz w:val="20"/>
          <w:szCs w:val="20"/>
        </w:rPr>
        <w:t xml:space="preserve"> captura</w:t>
      </w:r>
      <w:r w:rsidR="001D06F5">
        <w:rPr>
          <w:sz w:val="20"/>
          <w:szCs w:val="20"/>
        </w:rPr>
        <w:t>r</w:t>
      </w:r>
      <w:r w:rsidRPr="00364529">
        <w:rPr>
          <w:sz w:val="20"/>
          <w:szCs w:val="20"/>
        </w:rPr>
        <w:t xml:space="preserve"> el error emitido por la base y </w:t>
      </w:r>
      <w:r w:rsidR="001D06F5">
        <w:rPr>
          <w:sz w:val="20"/>
          <w:szCs w:val="20"/>
        </w:rPr>
        <w:t>mostrar</w:t>
      </w:r>
      <w:r w:rsidRPr="00364529">
        <w:rPr>
          <w:sz w:val="20"/>
          <w:szCs w:val="20"/>
        </w:rPr>
        <w:t>lo en una ventana modal de Bootstrap sin recargar la página.</w:t>
      </w:r>
    </w:p>
    <w:p w14:paraId="5B7248B6" w14:textId="5063DE7E" w:rsidR="00364529" w:rsidRPr="0012388B" w:rsidRDefault="0012388B" w:rsidP="0012388B">
      <w:pPr>
        <w:ind w:left="708"/>
        <w:rPr>
          <w:sz w:val="20"/>
          <w:szCs w:val="20"/>
        </w:rPr>
      </w:pPr>
      <w:r>
        <w:rPr>
          <w:sz w:val="20"/>
          <w:szCs w:val="20"/>
        </w:rPr>
        <w:t>S</w:t>
      </w:r>
      <w:r w:rsidR="00364529" w:rsidRPr="0012388B">
        <w:rPr>
          <w:sz w:val="20"/>
          <w:szCs w:val="20"/>
        </w:rPr>
        <w:t>i el producto se agrega correctamente</w:t>
      </w:r>
      <w:r>
        <w:rPr>
          <w:sz w:val="20"/>
          <w:szCs w:val="20"/>
        </w:rPr>
        <w:t>,</w:t>
      </w:r>
      <w:r w:rsidR="00364529" w:rsidRPr="0012388B">
        <w:rPr>
          <w:sz w:val="20"/>
          <w:szCs w:val="20"/>
        </w:rPr>
        <w:t xml:space="preserve"> </w:t>
      </w:r>
      <w:r>
        <w:rPr>
          <w:sz w:val="20"/>
          <w:szCs w:val="20"/>
        </w:rPr>
        <w:t>deberás redirigir</w:t>
      </w:r>
      <w:r w:rsidR="00364529" w:rsidRPr="0012388B">
        <w:rPr>
          <w:sz w:val="20"/>
          <w:szCs w:val="20"/>
        </w:rPr>
        <w:t xml:space="preserve"> (vía Requ</w:t>
      </w:r>
      <w:proofErr w:type="spellStart"/>
      <w:r w:rsidR="00364529" w:rsidRPr="0012388B">
        <w:rPr>
          <w:sz w:val="20"/>
          <w:szCs w:val="20"/>
        </w:rPr>
        <w:t>estDispatcher</w:t>
      </w:r>
      <w:proofErr w:type="spellEnd"/>
      <w:r w:rsidR="00364529" w:rsidRPr="0012388B">
        <w:rPr>
          <w:sz w:val="20"/>
          <w:szCs w:val="20"/>
        </w:rPr>
        <w:t>) a un JSP que devuelv</w:t>
      </w:r>
      <w:r>
        <w:rPr>
          <w:sz w:val="20"/>
          <w:szCs w:val="20"/>
        </w:rPr>
        <w:t>a</w:t>
      </w:r>
      <w:r w:rsidR="00364529" w:rsidRPr="0012388B">
        <w:rPr>
          <w:sz w:val="20"/>
          <w:szCs w:val="20"/>
        </w:rPr>
        <w:t xml:space="preserve"> la fila HTML del producto.</w:t>
      </w:r>
    </w:p>
    <w:p w14:paraId="52554742" w14:textId="3FC740E6" w:rsidR="00364529" w:rsidRPr="00364529" w:rsidRDefault="00DA3C8D" w:rsidP="00DA3C8D">
      <w:pPr>
        <w:pStyle w:val="Prrafodelista"/>
        <w:ind w:left="720"/>
        <w:rPr>
          <w:sz w:val="20"/>
          <w:szCs w:val="20"/>
        </w:rPr>
      </w:pPr>
      <w:r>
        <w:rPr>
          <w:sz w:val="20"/>
          <w:szCs w:val="20"/>
        </w:rPr>
        <w:t>Con JavaScript, deberás i</w:t>
      </w:r>
      <w:r w:rsidR="00364529" w:rsidRPr="00364529">
        <w:rPr>
          <w:sz w:val="20"/>
          <w:szCs w:val="20"/>
        </w:rPr>
        <w:t>nserta</w:t>
      </w:r>
      <w:r>
        <w:rPr>
          <w:sz w:val="20"/>
          <w:szCs w:val="20"/>
        </w:rPr>
        <w:t>r</w:t>
      </w:r>
      <w:r w:rsidR="00364529" w:rsidRPr="00364529">
        <w:rPr>
          <w:sz w:val="20"/>
          <w:szCs w:val="20"/>
        </w:rPr>
        <w:t xml:space="preserve"> dicha fila dinámicamente en la tabla.</w:t>
      </w:r>
    </w:p>
    <w:p w14:paraId="69BF1ED9" w14:textId="472E44EF" w:rsidR="00364529" w:rsidRPr="00DA3C8D" w:rsidRDefault="00DA3C8D" w:rsidP="00DA3C8D">
      <w:pPr>
        <w:ind w:left="708"/>
        <w:rPr>
          <w:sz w:val="20"/>
          <w:szCs w:val="20"/>
        </w:rPr>
      </w:pPr>
      <w:r>
        <w:rPr>
          <w:sz w:val="20"/>
          <w:szCs w:val="20"/>
        </w:rPr>
        <w:t>Es importante que marques</w:t>
      </w:r>
      <w:r w:rsidR="00364529" w:rsidRPr="00DA3C8D">
        <w:rPr>
          <w:sz w:val="20"/>
          <w:szCs w:val="20"/>
        </w:rPr>
        <w:t xml:space="preserve"> los datos del producto para poder leerlos con JavaScript</w:t>
      </w:r>
      <w:r w:rsidR="00F95A6F">
        <w:rPr>
          <w:sz w:val="20"/>
          <w:szCs w:val="20"/>
        </w:rPr>
        <w:t xml:space="preserve"> y</w:t>
      </w:r>
      <w:r w:rsidR="00364529" w:rsidRPr="00DA3C8D">
        <w:rPr>
          <w:sz w:val="20"/>
          <w:szCs w:val="20"/>
        </w:rPr>
        <w:t xml:space="preserve"> actualizar el bloque de la derecha</w:t>
      </w:r>
      <w:r w:rsidR="00376C9E">
        <w:rPr>
          <w:sz w:val="20"/>
          <w:szCs w:val="20"/>
        </w:rPr>
        <w:t>,</w:t>
      </w:r>
      <w:r w:rsidR="00364529" w:rsidRPr="00DA3C8D">
        <w:rPr>
          <w:sz w:val="20"/>
          <w:szCs w:val="20"/>
        </w:rPr>
        <w:t xml:space="preserve"> </w:t>
      </w:r>
      <w:r w:rsidR="00F95A6F">
        <w:rPr>
          <w:sz w:val="20"/>
          <w:szCs w:val="20"/>
        </w:rPr>
        <w:t>además de</w:t>
      </w:r>
      <w:r w:rsidR="00364529" w:rsidRPr="00DA3C8D">
        <w:rPr>
          <w:sz w:val="20"/>
          <w:szCs w:val="20"/>
        </w:rPr>
        <w:t xml:space="preserve"> recalcular el total.</w:t>
      </w:r>
    </w:p>
    <w:p w14:paraId="640F6424" w14:textId="77777777" w:rsidR="00364529" w:rsidRPr="00364529" w:rsidRDefault="00364529" w:rsidP="00F95A6F">
      <w:pPr>
        <w:pStyle w:val="Prrafodelista"/>
        <w:ind w:left="720"/>
        <w:rPr>
          <w:sz w:val="20"/>
          <w:szCs w:val="20"/>
        </w:rPr>
      </w:pPr>
    </w:p>
    <w:p w14:paraId="4B17881F" w14:textId="77082743" w:rsidR="00364529" w:rsidRPr="00F95A6F" w:rsidRDefault="00F95A6F" w:rsidP="00090E26">
      <w:pPr>
        <w:pStyle w:val="Prrafodelista"/>
        <w:numPr>
          <w:ilvl w:val="0"/>
          <w:numId w:val="27"/>
        </w:numPr>
        <w:rPr>
          <w:sz w:val="20"/>
          <w:szCs w:val="20"/>
        </w:rPr>
      </w:pPr>
      <w:r w:rsidRPr="00F95A6F">
        <w:rPr>
          <w:sz w:val="20"/>
          <w:szCs w:val="20"/>
        </w:rPr>
        <w:t>El comportamiento del b</w:t>
      </w:r>
      <w:r w:rsidR="00364529" w:rsidRPr="00F95A6F">
        <w:rPr>
          <w:sz w:val="20"/>
          <w:szCs w:val="20"/>
        </w:rPr>
        <w:t>otón “Eliminar”</w:t>
      </w:r>
      <w:r>
        <w:rPr>
          <w:sz w:val="20"/>
          <w:szCs w:val="20"/>
        </w:rPr>
        <w:t xml:space="preserve"> será e</w:t>
      </w:r>
      <w:r w:rsidR="00364529" w:rsidRPr="00F95A6F">
        <w:rPr>
          <w:sz w:val="20"/>
          <w:szCs w:val="20"/>
        </w:rPr>
        <w:t>jecuta</w:t>
      </w:r>
      <w:r w:rsidR="00376C9E">
        <w:rPr>
          <w:sz w:val="20"/>
          <w:szCs w:val="20"/>
        </w:rPr>
        <w:t>r</w:t>
      </w:r>
      <w:r w:rsidR="00364529" w:rsidRPr="00F95A6F">
        <w:rPr>
          <w:sz w:val="20"/>
          <w:szCs w:val="20"/>
        </w:rPr>
        <w:t xml:space="preserve">, también mediante AJAX, un Servlet que </w:t>
      </w:r>
      <w:r w:rsidR="00BF3ADF">
        <w:rPr>
          <w:sz w:val="20"/>
          <w:szCs w:val="20"/>
        </w:rPr>
        <w:t>use</w:t>
      </w:r>
      <w:r w:rsidR="00364529" w:rsidRPr="00F95A6F">
        <w:rPr>
          <w:sz w:val="20"/>
          <w:szCs w:val="20"/>
        </w:rPr>
        <w:t xml:space="preserve"> </w:t>
      </w:r>
      <w:r w:rsidR="00BF3ADF">
        <w:rPr>
          <w:sz w:val="20"/>
          <w:szCs w:val="20"/>
        </w:rPr>
        <w:t>la sentencia</w:t>
      </w:r>
      <w:r w:rsidR="00364529" w:rsidRPr="00F95A6F">
        <w:rPr>
          <w:sz w:val="20"/>
          <w:szCs w:val="20"/>
        </w:rPr>
        <w:t xml:space="preserve"> DELETE</w:t>
      </w:r>
      <w:r w:rsidR="00F03B06">
        <w:rPr>
          <w:sz w:val="20"/>
          <w:szCs w:val="20"/>
        </w:rPr>
        <w:t xml:space="preserve"> proporcionada</w:t>
      </w:r>
      <w:r w:rsidR="00364529" w:rsidRPr="00F95A6F">
        <w:rPr>
          <w:sz w:val="20"/>
          <w:szCs w:val="20"/>
        </w:rPr>
        <w:t xml:space="preserve"> dentro de una transacción </w:t>
      </w:r>
      <w:r w:rsidR="00BF3ADF">
        <w:rPr>
          <w:sz w:val="20"/>
          <w:szCs w:val="20"/>
        </w:rPr>
        <w:t>enviando</w:t>
      </w:r>
      <w:r w:rsidR="00364529" w:rsidRPr="00F95A6F">
        <w:rPr>
          <w:sz w:val="20"/>
          <w:szCs w:val="20"/>
        </w:rPr>
        <w:t xml:space="preserve"> el identificador del carrito y del producto.</w:t>
      </w:r>
    </w:p>
    <w:p w14:paraId="569A9CF1" w14:textId="08EDDE5C" w:rsidR="00364529" w:rsidRPr="00BF3ADF" w:rsidRDefault="00364529" w:rsidP="00BF3ADF">
      <w:pPr>
        <w:ind w:left="708" w:firstLine="12"/>
        <w:rPr>
          <w:sz w:val="20"/>
          <w:szCs w:val="20"/>
        </w:rPr>
      </w:pPr>
      <w:r w:rsidRPr="00BF3ADF">
        <w:rPr>
          <w:sz w:val="20"/>
          <w:szCs w:val="20"/>
        </w:rPr>
        <w:t>Ante un error</w:t>
      </w:r>
      <w:r w:rsidR="00BF3ADF">
        <w:rPr>
          <w:sz w:val="20"/>
          <w:szCs w:val="20"/>
        </w:rPr>
        <w:t>, deberás</w:t>
      </w:r>
      <w:r w:rsidRPr="00BF3ADF">
        <w:rPr>
          <w:sz w:val="20"/>
          <w:szCs w:val="20"/>
        </w:rPr>
        <w:t xml:space="preserve"> m</w:t>
      </w:r>
      <w:r w:rsidR="00BF3ADF">
        <w:rPr>
          <w:sz w:val="20"/>
          <w:szCs w:val="20"/>
        </w:rPr>
        <w:t>ostrar</w:t>
      </w:r>
      <w:r w:rsidRPr="00BF3ADF">
        <w:rPr>
          <w:sz w:val="20"/>
          <w:szCs w:val="20"/>
        </w:rPr>
        <w:t xml:space="preserve"> el mensaje en un modal de Bootstrap, sin recargar la página.</w:t>
      </w:r>
    </w:p>
    <w:p w14:paraId="59D58F63" w14:textId="65851C5C" w:rsidR="00364529" w:rsidRPr="00364529" w:rsidRDefault="00364529" w:rsidP="00BF3ADF">
      <w:pPr>
        <w:pStyle w:val="Prrafodelista"/>
        <w:ind w:left="720"/>
        <w:rPr>
          <w:sz w:val="20"/>
          <w:szCs w:val="20"/>
        </w:rPr>
      </w:pPr>
      <w:r w:rsidRPr="00364529">
        <w:rPr>
          <w:sz w:val="20"/>
          <w:szCs w:val="20"/>
        </w:rPr>
        <w:t>Si la operación es exitosa</w:t>
      </w:r>
      <w:r w:rsidR="00BF3ADF">
        <w:rPr>
          <w:sz w:val="20"/>
          <w:szCs w:val="20"/>
        </w:rPr>
        <w:t>, deberás b</w:t>
      </w:r>
      <w:r w:rsidRPr="00364529">
        <w:rPr>
          <w:sz w:val="20"/>
          <w:szCs w:val="20"/>
        </w:rPr>
        <w:t>orra</w:t>
      </w:r>
      <w:r w:rsidR="00BF3ADF">
        <w:rPr>
          <w:sz w:val="20"/>
          <w:szCs w:val="20"/>
        </w:rPr>
        <w:t>r</w:t>
      </w:r>
      <w:r w:rsidRPr="00364529">
        <w:rPr>
          <w:sz w:val="20"/>
          <w:szCs w:val="20"/>
        </w:rPr>
        <w:t xml:space="preserve"> con JavaScript la fila correspondiente en la tabla.</w:t>
      </w:r>
      <w:r w:rsidR="00BF3ADF">
        <w:rPr>
          <w:sz w:val="20"/>
          <w:szCs w:val="20"/>
        </w:rPr>
        <w:t xml:space="preserve"> Además, de o</w:t>
      </w:r>
      <w:r w:rsidRPr="00364529">
        <w:rPr>
          <w:sz w:val="20"/>
          <w:szCs w:val="20"/>
        </w:rPr>
        <w:t>bt</w:t>
      </w:r>
      <w:r w:rsidR="00BF3ADF">
        <w:rPr>
          <w:sz w:val="20"/>
          <w:szCs w:val="20"/>
        </w:rPr>
        <w:t>e</w:t>
      </w:r>
      <w:r w:rsidRPr="00364529">
        <w:rPr>
          <w:sz w:val="20"/>
          <w:szCs w:val="20"/>
        </w:rPr>
        <w:t>n</w:t>
      </w:r>
      <w:r w:rsidR="00BF3ADF">
        <w:rPr>
          <w:sz w:val="20"/>
          <w:szCs w:val="20"/>
        </w:rPr>
        <w:t>er</w:t>
      </w:r>
      <w:r w:rsidRPr="00364529">
        <w:rPr>
          <w:sz w:val="20"/>
          <w:szCs w:val="20"/>
        </w:rPr>
        <w:t xml:space="preserve"> los datos del nuevo último producto (si existe) y actualiza el bloque de la derecha</w:t>
      </w:r>
      <w:r w:rsidR="00BF3ADF">
        <w:rPr>
          <w:sz w:val="20"/>
          <w:szCs w:val="20"/>
        </w:rPr>
        <w:t>, r</w:t>
      </w:r>
      <w:r w:rsidRPr="00364529">
        <w:rPr>
          <w:sz w:val="20"/>
          <w:szCs w:val="20"/>
        </w:rPr>
        <w:t>ecalcul</w:t>
      </w:r>
      <w:r w:rsidR="00BF3ADF">
        <w:rPr>
          <w:sz w:val="20"/>
          <w:szCs w:val="20"/>
        </w:rPr>
        <w:t>ando</w:t>
      </w:r>
      <w:r w:rsidRPr="00364529">
        <w:rPr>
          <w:sz w:val="20"/>
          <w:szCs w:val="20"/>
        </w:rPr>
        <w:t xml:space="preserve"> el total.</w:t>
      </w:r>
    </w:p>
    <w:p w14:paraId="70EAAABE" w14:textId="77777777" w:rsidR="00364529" w:rsidRPr="00364529" w:rsidRDefault="00364529" w:rsidP="00BF3ADF">
      <w:pPr>
        <w:pStyle w:val="Prrafodelista"/>
        <w:ind w:left="720"/>
        <w:rPr>
          <w:sz w:val="20"/>
          <w:szCs w:val="20"/>
        </w:rPr>
      </w:pPr>
    </w:p>
    <w:p w14:paraId="0F568F32" w14:textId="78C1FDF4" w:rsidR="00364529" w:rsidRPr="00BF3ADF" w:rsidRDefault="00BF3ADF" w:rsidP="00700D2C">
      <w:pPr>
        <w:pStyle w:val="Prrafodelista"/>
        <w:numPr>
          <w:ilvl w:val="0"/>
          <w:numId w:val="27"/>
        </w:numPr>
        <w:rPr>
          <w:sz w:val="20"/>
          <w:szCs w:val="20"/>
        </w:rPr>
      </w:pPr>
      <w:r w:rsidRPr="00BF3ADF">
        <w:rPr>
          <w:sz w:val="20"/>
          <w:szCs w:val="20"/>
        </w:rPr>
        <w:t xml:space="preserve">Al </w:t>
      </w:r>
      <w:r w:rsidR="00364529" w:rsidRPr="00BF3ADF">
        <w:rPr>
          <w:sz w:val="20"/>
          <w:szCs w:val="20"/>
        </w:rPr>
        <w:t xml:space="preserve">presionar </w:t>
      </w:r>
      <w:r w:rsidRPr="00BF3ADF">
        <w:rPr>
          <w:sz w:val="20"/>
          <w:szCs w:val="20"/>
        </w:rPr>
        <w:t xml:space="preserve">la tecla </w:t>
      </w:r>
      <w:r w:rsidR="00364529" w:rsidRPr="00BF3ADF">
        <w:rPr>
          <w:sz w:val="20"/>
          <w:szCs w:val="20"/>
        </w:rPr>
        <w:t>F5</w:t>
      </w:r>
      <w:r>
        <w:rPr>
          <w:sz w:val="20"/>
          <w:szCs w:val="20"/>
        </w:rPr>
        <w:t xml:space="preserve"> deberás</w:t>
      </w:r>
      <w:r w:rsidR="00364529" w:rsidRPr="00BF3ADF">
        <w:rPr>
          <w:sz w:val="20"/>
          <w:szCs w:val="20"/>
        </w:rPr>
        <w:t xml:space="preserve"> invoca</w:t>
      </w:r>
      <w:r w:rsidR="00C72D6F">
        <w:rPr>
          <w:sz w:val="20"/>
          <w:szCs w:val="20"/>
        </w:rPr>
        <w:t>r</w:t>
      </w:r>
      <w:r w:rsidR="00364529" w:rsidRPr="00BF3ADF">
        <w:rPr>
          <w:sz w:val="20"/>
          <w:szCs w:val="20"/>
        </w:rPr>
        <w:t xml:space="preserve"> con AJAX un Servlet que ejecute la consulta SQL </w:t>
      </w:r>
      <w:r>
        <w:rPr>
          <w:sz w:val="20"/>
          <w:szCs w:val="20"/>
        </w:rPr>
        <w:t>proporcionada</w:t>
      </w:r>
      <w:r w:rsidR="00364529" w:rsidRPr="00BF3ADF">
        <w:rPr>
          <w:sz w:val="20"/>
          <w:szCs w:val="20"/>
        </w:rPr>
        <w:t xml:space="preserve"> </w:t>
      </w:r>
      <w:r w:rsidR="00C72D6F">
        <w:rPr>
          <w:sz w:val="20"/>
          <w:szCs w:val="20"/>
        </w:rPr>
        <w:t>para</w:t>
      </w:r>
      <w:r w:rsidR="00364529" w:rsidRPr="00BF3ADF">
        <w:rPr>
          <w:sz w:val="20"/>
          <w:szCs w:val="20"/>
        </w:rPr>
        <w:t xml:space="preserve"> reconstru</w:t>
      </w:r>
      <w:r>
        <w:rPr>
          <w:sz w:val="20"/>
          <w:szCs w:val="20"/>
        </w:rPr>
        <w:t>ir</w:t>
      </w:r>
      <w:r w:rsidR="00364529" w:rsidRPr="00BF3ADF">
        <w:rPr>
          <w:sz w:val="20"/>
          <w:szCs w:val="20"/>
        </w:rPr>
        <w:t xml:space="preserve"> la tabla.</w:t>
      </w:r>
    </w:p>
    <w:p w14:paraId="4D43BB82" w14:textId="61C79416" w:rsidR="00E265C8" w:rsidRDefault="00364529" w:rsidP="00C72D6F">
      <w:pPr>
        <w:pStyle w:val="Prrafodelista"/>
        <w:ind w:left="720"/>
        <w:rPr>
          <w:sz w:val="20"/>
          <w:szCs w:val="20"/>
        </w:rPr>
      </w:pPr>
      <w:r w:rsidRPr="00364529">
        <w:rPr>
          <w:sz w:val="20"/>
          <w:szCs w:val="20"/>
        </w:rPr>
        <w:t xml:space="preserve">Con JavaScript, </w:t>
      </w:r>
      <w:r w:rsidR="00C72D6F">
        <w:rPr>
          <w:sz w:val="20"/>
          <w:szCs w:val="20"/>
        </w:rPr>
        <w:t>deberás mostrar</w:t>
      </w:r>
      <w:r w:rsidRPr="00364529">
        <w:rPr>
          <w:sz w:val="20"/>
          <w:szCs w:val="20"/>
        </w:rPr>
        <w:t xml:space="preserve"> los datos del último producto </w:t>
      </w:r>
      <w:r w:rsidR="00C72D6F">
        <w:rPr>
          <w:sz w:val="20"/>
          <w:szCs w:val="20"/>
        </w:rPr>
        <w:t xml:space="preserve">del </w:t>
      </w:r>
      <w:r w:rsidRPr="00364529">
        <w:rPr>
          <w:sz w:val="20"/>
          <w:szCs w:val="20"/>
        </w:rPr>
        <w:t>listado y recalcula el total.</w:t>
      </w:r>
    </w:p>
    <w:p w14:paraId="74713DF9" w14:textId="77777777" w:rsidR="00994905" w:rsidRDefault="00994905" w:rsidP="00C72D6F">
      <w:pPr>
        <w:pStyle w:val="Prrafodelista"/>
        <w:ind w:left="720"/>
        <w:rPr>
          <w:sz w:val="20"/>
          <w:szCs w:val="20"/>
        </w:rPr>
      </w:pPr>
    </w:p>
    <w:p w14:paraId="7D142796" w14:textId="77777777" w:rsidR="00994905" w:rsidRDefault="00994905" w:rsidP="00C72D6F">
      <w:pPr>
        <w:pStyle w:val="Prrafodelista"/>
        <w:ind w:left="720"/>
        <w:rPr>
          <w:sz w:val="20"/>
          <w:szCs w:val="20"/>
        </w:rPr>
      </w:pPr>
    </w:p>
    <w:sectPr w:rsidR="00994905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DB4D" w14:textId="77777777" w:rsidR="00231BC6" w:rsidRDefault="00231BC6">
      <w:r>
        <w:separator/>
      </w:r>
    </w:p>
  </w:endnote>
  <w:endnote w:type="continuationSeparator" w:id="0">
    <w:p w14:paraId="2DA0F5C7" w14:textId="77777777" w:rsidR="00231BC6" w:rsidRDefault="00231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B639" w14:textId="77777777" w:rsidR="00231BC6" w:rsidRDefault="00231BC6">
      <w:r>
        <w:separator/>
      </w:r>
    </w:p>
  </w:footnote>
  <w:footnote w:type="continuationSeparator" w:id="0">
    <w:p w14:paraId="469DCD75" w14:textId="77777777" w:rsidR="00231BC6" w:rsidRDefault="00231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67C67DCB" w:rsidR="00A64BF9" w:rsidRDefault="00CB2558" w:rsidP="00A64BF9">
          <w:pPr>
            <w:rPr>
              <w:smallCaps/>
            </w:rPr>
          </w:pPr>
          <w:r>
            <w:rPr>
              <w:smallCaps/>
            </w:rPr>
            <w:t>Ejercicio</w:t>
          </w:r>
          <w:r w:rsidR="00C022E8">
            <w:rPr>
              <w:smallCaps/>
            </w:rPr>
            <w:t xml:space="preserve"> </w:t>
          </w:r>
          <w:r w:rsidR="006747CE">
            <w:rPr>
              <w:smallCaps/>
            </w:rPr>
            <w:t>I</w:t>
          </w:r>
          <w:r>
            <w:rPr>
              <w:smallCaps/>
            </w:rPr>
            <w:t>V</w:t>
          </w:r>
          <w:r w:rsidR="000B28F5">
            <w:rPr>
              <w:smallCaps/>
            </w:rPr>
            <w:t>:</w:t>
          </w:r>
          <w:r w:rsidR="008B46C6">
            <w:rPr>
              <w:smallCaps/>
            </w:rPr>
            <w:t xml:space="preserve"> </w:t>
          </w:r>
          <w:r>
            <w:rPr>
              <w:smallCaps/>
            </w:rPr>
            <w:t>JDBC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031449D6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CB2558">
            <w:rPr>
              <w:smallCaps/>
            </w:rPr>
            <w:t>02</w:t>
          </w:r>
          <w:r w:rsidR="003326CB">
            <w:rPr>
              <w:smallCaps/>
            </w:rPr>
            <w:t>-0</w:t>
          </w:r>
          <w:r w:rsidR="00CB2558">
            <w:rPr>
              <w:smallCaps/>
            </w:rPr>
            <w:t>6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92077E">
            <w:rPr>
              <w:smallCaps/>
            </w:rPr>
            <w:t>5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012"/>
    <w:multiLevelType w:val="hybridMultilevel"/>
    <w:tmpl w:val="2436A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10DD9"/>
    <w:multiLevelType w:val="multilevel"/>
    <w:tmpl w:val="D3D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50104"/>
    <w:multiLevelType w:val="multilevel"/>
    <w:tmpl w:val="614C09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7367"/>
    <w:multiLevelType w:val="multilevel"/>
    <w:tmpl w:val="02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56635"/>
    <w:multiLevelType w:val="hybridMultilevel"/>
    <w:tmpl w:val="2C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" w15:restartNumberingAfterBreak="0">
    <w:nsid w:val="304918BF"/>
    <w:multiLevelType w:val="multilevel"/>
    <w:tmpl w:val="F7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52594"/>
    <w:multiLevelType w:val="hybridMultilevel"/>
    <w:tmpl w:val="08A62B5A"/>
    <w:lvl w:ilvl="0" w:tplc="C136A928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B6F8C"/>
    <w:multiLevelType w:val="hybridMultilevel"/>
    <w:tmpl w:val="4858B6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D169B"/>
    <w:multiLevelType w:val="hybridMultilevel"/>
    <w:tmpl w:val="ECEA4C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8044E"/>
    <w:multiLevelType w:val="multilevel"/>
    <w:tmpl w:val="AA0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6273E"/>
    <w:multiLevelType w:val="hybridMultilevel"/>
    <w:tmpl w:val="E95E39FE"/>
    <w:lvl w:ilvl="0" w:tplc="602834C6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B64379"/>
    <w:multiLevelType w:val="multilevel"/>
    <w:tmpl w:val="7F8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B534853"/>
    <w:multiLevelType w:val="multilevel"/>
    <w:tmpl w:val="99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6487A"/>
    <w:multiLevelType w:val="multilevel"/>
    <w:tmpl w:val="72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8561F"/>
    <w:multiLevelType w:val="hybridMultilevel"/>
    <w:tmpl w:val="6A26C224"/>
    <w:lvl w:ilvl="0" w:tplc="2C0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1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2031F"/>
    <w:multiLevelType w:val="multilevel"/>
    <w:tmpl w:val="ED7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D710C"/>
    <w:multiLevelType w:val="multilevel"/>
    <w:tmpl w:val="34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10"/>
  </w:num>
  <w:num w:numId="2" w16cid:durableId="61803163">
    <w:abstractNumId w:val="25"/>
  </w:num>
  <w:num w:numId="3" w16cid:durableId="1256934141">
    <w:abstractNumId w:val="22"/>
  </w:num>
  <w:num w:numId="4" w16cid:durableId="1209300356">
    <w:abstractNumId w:val="7"/>
  </w:num>
  <w:num w:numId="5" w16cid:durableId="264463722">
    <w:abstractNumId w:val="21"/>
  </w:num>
  <w:num w:numId="6" w16cid:durableId="257564606">
    <w:abstractNumId w:val="14"/>
  </w:num>
  <w:num w:numId="7" w16cid:durableId="1583292810">
    <w:abstractNumId w:val="6"/>
  </w:num>
  <w:num w:numId="8" w16cid:durableId="1524514943">
    <w:abstractNumId w:val="17"/>
  </w:num>
  <w:num w:numId="9" w16cid:durableId="1818497184">
    <w:abstractNumId w:val="24"/>
  </w:num>
  <w:num w:numId="10" w16cid:durableId="1266116469">
    <w:abstractNumId w:val="16"/>
  </w:num>
  <w:num w:numId="11" w16cid:durableId="186993312">
    <w:abstractNumId w:val="1"/>
  </w:num>
  <w:num w:numId="12" w16cid:durableId="171989046">
    <w:abstractNumId w:val="4"/>
  </w:num>
  <w:num w:numId="13" w16cid:durableId="2025747980">
    <w:abstractNumId w:val="18"/>
  </w:num>
  <w:num w:numId="14" w16cid:durableId="846095360">
    <w:abstractNumId w:val="26"/>
  </w:num>
  <w:num w:numId="15" w16cid:durableId="347827143">
    <w:abstractNumId w:val="2"/>
  </w:num>
  <w:num w:numId="16" w16cid:durableId="1248030044">
    <w:abstractNumId w:val="23"/>
  </w:num>
  <w:num w:numId="17" w16cid:durableId="1778524787">
    <w:abstractNumId w:val="12"/>
  </w:num>
  <w:num w:numId="18" w16cid:durableId="1367367381">
    <w:abstractNumId w:val="15"/>
  </w:num>
  <w:num w:numId="19" w16cid:durableId="1225603493">
    <w:abstractNumId w:val="19"/>
  </w:num>
  <w:num w:numId="20" w16cid:durableId="507603918">
    <w:abstractNumId w:val="5"/>
  </w:num>
  <w:num w:numId="21" w16cid:durableId="788266">
    <w:abstractNumId w:val="3"/>
  </w:num>
  <w:num w:numId="22" w16cid:durableId="130364620">
    <w:abstractNumId w:val="11"/>
  </w:num>
  <w:num w:numId="23" w16cid:durableId="500974079">
    <w:abstractNumId w:val="0"/>
  </w:num>
  <w:num w:numId="24" w16cid:durableId="679116437">
    <w:abstractNumId w:val="20"/>
  </w:num>
  <w:num w:numId="25" w16cid:durableId="1245145803">
    <w:abstractNumId w:val="9"/>
  </w:num>
  <w:num w:numId="26" w16cid:durableId="2087606181">
    <w:abstractNumId w:val="13"/>
  </w:num>
  <w:num w:numId="27" w16cid:durableId="48798374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BD8"/>
    <w:rsid w:val="00007AF8"/>
    <w:rsid w:val="00022C5D"/>
    <w:rsid w:val="00033AEA"/>
    <w:rsid w:val="000468AF"/>
    <w:rsid w:val="00067E44"/>
    <w:rsid w:val="00076FB9"/>
    <w:rsid w:val="00090AC6"/>
    <w:rsid w:val="000917E1"/>
    <w:rsid w:val="000A2DAA"/>
    <w:rsid w:val="000A2EF3"/>
    <w:rsid w:val="000A7B53"/>
    <w:rsid w:val="000B28F5"/>
    <w:rsid w:val="000B2B01"/>
    <w:rsid w:val="000C36E9"/>
    <w:rsid w:val="000C42D5"/>
    <w:rsid w:val="000D3F71"/>
    <w:rsid w:val="000E6DFD"/>
    <w:rsid w:val="000F630D"/>
    <w:rsid w:val="001113C9"/>
    <w:rsid w:val="0011180E"/>
    <w:rsid w:val="00121FAF"/>
    <w:rsid w:val="0012388B"/>
    <w:rsid w:val="00125C86"/>
    <w:rsid w:val="0013071E"/>
    <w:rsid w:val="001350CE"/>
    <w:rsid w:val="00142B04"/>
    <w:rsid w:val="00142EC4"/>
    <w:rsid w:val="00145573"/>
    <w:rsid w:val="00150A49"/>
    <w:rsid w:val="001531FE"/>
    <w:rsid w:val="00170304"/>
    <w:rsid w:val="00181067"/>
    <w:rsid w:val="00187A27"/>
    <w:rsid w:val="001A1E0E"/>
    <w:rsid w:val="001B465E"/>
    <w:rsid w:val="001C50A1"/>
    <w:rsid w:val="001D06F5"/>
    <w:rsid w:val="001D0A33"/>
    <w:rsid w:val="001D5799"/>
    <w:rsid w:val="001D609A"/>
    <w:rsid w:val="001E4921"/>
    <w:rsid w:val="001F381B"/>
    <w:rsid w:val="001F3D80"/>
    <w:rsid w:val="001F7897"/>
    <w:rsid w:val="00200356"/>
    <w:rsid w:val="00201C56"/>
    <w:rsid w:val="0021220D"/>
    <w:rsid w:val="0021281C"/>
    <w:rsid w:val="00212CBF"/>
    <w:rsid w:val="00226010"/>
    <w:rsid w:val="00231BC6"/>
    <w:rsid w:val="002573A5"/>
    <w:rsid w:val="00264BCA"/>
    <w:rsid w:val="0027183F"/>
    <w:rsid w:val="00273C7A"/>
    <w:rsid w:val="00277622"/>
    <w:rsid w:val="00284828"/>
    <w:rsid w:val="00293C78"/>
    <w:rsid w:val="002A0FD0"/>
    <w:rsid w:val="002A2FDB"/>
    <w:rsid w:val="002A3540"/>
    <w:rsid w:val="002B33E0"/>
    <w:rsid w:val="002C7F24"/>
    <w:rsid w:val="002D044A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52BF0"/>
    <w:rsid w:val="00364529"/>
    <w:rsid w:val="003679C7"/>
    <w:rsid w:val="0037089E"/>
    <w:rsid w:val="00376C9E"/>
    <w:rsid w:val="00381D15"/>
    <w:rsid w:val="003833DE"/>
    <w:rsid w:val="003901D3"/>
    <w:rsid w:val="00394D0F"/>
    <w:rsid w:val="00397440"/>
    <w:rsid w:val="003A4732"/>
    <w:rsid w:val="003A570A"/>
    <w:rsid w:val="003B4D9B"/>
    <w:rsid w:val="003B6AE7"/>
    <w:rsid w:val="003C6157"/>
    <w:rsid w:val="003D0C8C"/>
    <w:rsid w:val="003D1829"/>
    <w:rsid w:val="003E3D49"/>
    <w:rsid w:val="003E783A"/>
    <w:rsid w:val="003F1BEB"/>
    <w:rsid w:val="003F3096"/>
    <w:rsid w:val="003F37CD"/>
    <w:rsid w:val="00424225"/>
    <w:rsid w:val="00431276"/>
    <w:rsid w:val="0043727B"/>
    <w:rsid w:val="004407B1"/>
    <w:rsid w:val="00442A05"/>
    <w:rsid w:val="004502F7"/>
    <w:rsid w:val="00460F94"/>
    <w:rsid w:val="004635F4"/>
    <w:rsid w:val="00477300"/>
    <w:rsid w:val="0048005B"/>
    <w:rsid w:val="00480546"/>
    <w:rsid w:val="00485E8A"/>
    <w:rsid w:val="004938A1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E403E"/>
    <w:rsid w:val="004F0088"/>
    <w:rsid w:val="004F3C5B"/>
    <w:rsid w:val="004F67EB"/>
    <w:rsid w:val="00501CCE"/>
    <w:rsid w:val="00515657"/>
    <w:rsid w:val="00523C9F"/>
    <w:rsid w:val="005243F0"/>
    <w:rsid w:val="0052576F"/>
    <w:rsid w:val="00531545"/>
    <w:rsid w:val="00531C81"/>
    <w:rsid w:val="00545AC7"/>
    <w:rsid w:val="00552DBE"/>
    <w:rsid w:val="00555A04"/>
    <w:rsid w:val="00557B78"/>
    <w:rsid w:val="00560DE6"/>
    <w:rsid w:val="0056287A"/>
    <w:rsid w:val="00562CE3"/>
    <w:rsid w:val="005831CB"/>
    <w:rsid w:val="00596F03"/>
    <w:rsid w:val="005A0099"/>
    <w:rsid w:val="005A4B41"/>
    <w:rsid w:val="005B0A7E"/>
    <w:rsid w:val="005B4C6A"/>
    <w:rsid w:val="005B796B"/>
    <w:rsid w:val="005D14EB"/>
    <w:rsid w:val="005D6B54"/>
    <w:rsid w:val="005E0081"/>
    <w:rsid w:val="005E124A"/>
    <w:rsid w:val="005E2553"/>
    <w:rsid w:val="005F6C8F"/>
    <w:rsid w:val="006159E8"/>
    <w:rsid w:val="00617D8A"/>
    <w:rsid w:val="00621C4A"/>
    <w:rsid w:val="00623AE3"/>
    <w:rsid w:val="00625636"/>
    <w:rsid w:val="00627D17"/>
    <w:rsid w:val="00627D4A"/>
    <w:rsid w:val="00631BCB"/>
    <w:rsid w:val="00664D64"/>
    <w:rsid w:val="00667DAC"/>
    <w:rsid w:val="006747CE"/>
    <w:rsid w:val="006768F4"/>
    <w:rsid w:val="00680B41"/>
    <w:rsid w:val="00693462"/>
    <w:rsid w:val="006A023F"/>
    <w:rsid w:val="006A4E44"/>
    <w:rsid w:val="006A5C1F"/>
    <w:rsid w:val="006B2D44"/>
    <w:rsid w:val="006D5D2F"/>
    <w:rsid w:val="006E0A8E"/>
    <w:rsid w:val="006E110B"/>
    <w:rsid w:val="006E745A"/>
    <w:rsid w:val="0071577E"/>
    <w:rsid w:val="007200D8"/>
    <w:rsid w:val="0072447D"/>
    <w:rsid w:val="007325C7"/>
    <w:rsid w:val="00736A67"/>
    <w:rsid w:val="00743059"/>
    <w:rsid w:val="007518C7"/>
    <w:rsid w:val="007552A3"/>
    <w:rsid w:val="007715A3"/>
    <w:rsid w:val="00773824"/>
    <w:rsid w:val="0077571B"/>
    <w:rsid w:val="00781047"/>
    <w:rsid w:val="00790659"/>
    <w:rsid w:val="00797117"/>
    <w:rsid w:val="007A08A0"/>
    <w:rsid w:val="007B502A"/>
    <w:rsid w:val="007C0240"/>
    <w:rsid w:val="007C3470"/>
    <w:rsid w:val="007C4469"/>
    <w:rsid w:val="007C5E42"/>
    <w:rsid w:val="007C77A5"/>
    <w:rsid w:val="007D09DB"/>
    <w:rsid w:val="007D1BC6"/>
    <w:rsid w:val="007D391E"/>
    <w:rsid w:val="007E0CEF"/>
    <w:rsid w:val="007E27F0"/>
    <w:rsid w:val="00807B62"/>
    <w:rsid w:val="00820B38"/>
    <w:rsid w:val="00822126"/>
    <w:rsid w:val="0082719E"/>
    <w:rsid w:val="00832EDC"/>
    <w:rsid w:val="00835770"/>
    <w:rsid w:val="00835D0F"/>
    <w:rsid w:val="00852F25"/>
    <w:rsid w:val="0085735D"/>
    <w:rsid w:val="00861CFA"/>
    <w:rsid w:val="00865A8A"/>
    <w:rsid w:val="00867872"/>
    <w:rsid w:val="0087630F"/>
    <w:rsid w:val="008815FF"/>
    <w:rsid w:val="008819A0"/>
    <w:rsid w:val="008837EE"/>
    <w:rsid w:val="00885725"/>
    <w:rsid w:val="00890EA4"/>
    <w:rsid w:val="008926AF"/>
    <w:rsid w:val="008A1EAF"/>
    <w:rsid w:val="008B2E26"/>
    <w:rsid w:val="008B46C6"/>
    <w:rsid w:val="008B4A60"/>
    <w:rsid w:val="008B6DEE"/>
    <w:rsid w:val="008C0118"/>
    <w:rsid w:val="008C3179"/>
    <w:rsid w:val="008C6B83"/>
    <w:rsid w:val="008D363F"/>
    <w:rsid w:val="008E2D46"/>
    <w:rsid w:val="008E38F0"/>
    <w:rsid w:val="008F06BD"/>
    <w:rsid w:val="008F16D7"/>
    <w:rsid w:val="008F6CA2"/>
    <w:rsid w:val="00910770"/>
    <w:rsid w:val="009133FE"/>
    <w:rsid w:val="0092077E"/>
    <w:rsid w:val="0093320C"/>
    <w:rsid w:val="00937255"/>
    <w:rsid w:val="00941F4F"/>
    <w:rsid w:val="00947DE1"/>
    <w:rsid w:val="0096597B"/>
    <w:rsid w:val="00977F34"/>
    <w:rsid w:val="00977FE1"/>
    <w:rsid w:val="00994905"/>
    <w:rsid w:val="0099789B"/>
    <w:rsid w:val="009A4031"/>
    <w:rsid w:val="009A5276"/>
    <w:rsid w:val="009A7591"/>
    <w:rsid w:val="009A79B6"/>
    <w:rsid w:val="009B4CFF"/>
    <w:rsid w:val="009B6DAB"/>
    <w:rsid w:val="009B79F3"/>
    <w:rsid w:val="009C09B5"/>
    <w:rsid w:val="009C358E"/>
    <w:rsid w:val="009D5F93"/>
    <w:rsid w:val="009D5FE2"/>
    <w:rsid w:val="009E0E3D"/>
    <w:rsid w:val="009E16B9"/>
    <w:rsid w:val="009F0BD3"/>
    <w:rsid w:val="00A0016E"/>
    <w:rsid w:val="00A13E76"/>
    <w:rsid w:val="00A273D4"/>
    <w:rsid w:val="00A378DC"/>
    <w:rsid w:val="00A55BEE"/>
    <w:rsid w:val="00A56887"/>
    <w:rsid w:val="00A64BF9"/>
    <w:rsid w:val="00A833B2"/>
    <w:rsid w:val="00A84EC7"/>
    <w:rsid w:val="00A9001A"/>
    <w:rsid w:val="00A93324"/>
    <w:rsid w:val="00A95948"/>
    <w:rsid w:val="00AD2066"/>
    <w:rsid w:val="00AD4D8F"/>
    <w:rsid w:val="00AE3B6D"/>
    <w:rsid w:val="00AE7490"/>
    <w:rsid w:val="00AE78EC"/>
    <w:rsid w:val="00AE7EDD"/>
    <w:rsid w:val="00AF2285"/>
    <w:rsid w:val="00AF3029"/>
    <w:rsid w:val="00AF4B86"/>
    <w:rsid w:val="00AF6C8E"/>
    <w:rsid w:val="00B22C1F"/>
    <w:rsid w:val="00B23C69"/>
    <w:rsid w:val="00B30CFF"/>
    <w:rsid w:val="00B31A04"/>
    <w:rsid w:val="00B31BD2"/>
    <w:rsid w:val="00B46A79"/>
    <w:rsid w:val="00B502CB"/>
    <w:rsid w:val="00B56E31"/>
    <w:rsid w:val="00B65593"/>
    <w:rsid w:val="00B71DE9"/>
    <w:rsid w:val="00B71F34"/>
    <w:rsid w:val="00B81AB5"/>
    <w:rsid w:val="00B81D3D"/>
    <w:rsid w:val="00B93A2E"/>
    <w:rsid w:val="00B93B64"/>
    <w:rsid w:val="00B93F90"/>
    <w:rsid w:val="00B94B82"/>
    <w:rsid w:val="00BA1C44"/>
    <w:rsid w:val="00BA7922"/>
    <w:rsid w:val="00BB1103"/>
    <w:rsid w:val="00BB4DD1"/>
    <w:rsid w:val="00BB7F43"/>
    <w:rsid w:val="00BD5846"/>
    <w:rsid w:val="00BD6415"/>
    <w:rsid w:val="00BE087C"/>
    <w:rsid w:val="00BF3ADF"/>
    <w:rsid w:val="00C01937"/>
    <w:rsid w:val="00C022E8"/>
    <w:rsid w:val="00C037FB"/>
    <w:rsid w:val="00C122F8"/>
    <w:rsid w:val="00C17BAC"/>
    <w:rsid w:val="00C2125A"/>
    <w:rsid w:val="00C23C01"/>
    <w:rsid w:val="00C314DF"/>
    <w:rsid w:val="00C44F20"/>
    <w:rsid w:val="00C519CD"/>
    <w:rsid w:val="00C6167D"/>
    <w:rsid w:val="00C627FD"/>
    <w:rsid w:val="00C66198"/>
    <w:rsid w:val="00C66348"/>
    <w:rsid w:val="00C721B4"/>
    <w:rsid w:val="00C72D6F"/>
    <w:rsid w:val="00C77433"/>
    <w:rsid w:val="00C94484"/>
    <w:rsid w:val="00C960FB"/>
    <w:rsid w:val="00CB2558"/>
    <w:rsid w:val="00CB3F75"/>
    <w:rsid w:val="00CC3EDC"/>
    <w:rsid w:val="00CC52CC"/>
    <w:rsid w:val="00CC5E16"/>
    <w:rsid w:val="00CE1FEB"/>
    <w:rsid w:val="00CF0D20"/>
    <w:rsid w:val="00CF3BCF"/>
    <w:rsid w:val="00CF7E14"/>
    <w:rsid w:val="00D01B60"/>
    <w:rsid w:val="00D04C00"/>
    <w:rsid w:val="00D43D88"/>
    <w:rsid w:val="00D4560E"/>
    <w:rsid w:val="00D53983"/>
    <w:rsid w:val="00D55B8A"/>
    <w:rsid w:val="00D61C44"/>
    <w:rsid w:val="00D62F41"/>
    <w:rsid w:val="00D70F50"/>
    <w:rsid w:val="00D75556"/>
    <w:rsid w:val="00DA3C8D"/>
    <w:rsid w:val="00DB221B"/>
    <w:rsid w:val="00DB3452"/>
    <w:rsid w:val="00DC6277"/>
    <w:rsid w:val="00DD2048"/>
    <w:rsid w:val="00DD56F0"/>
    <w:rsid w:val="00DE4761"/>
    <w:rsid w:val="00DE714E"/>
    <w:rsid w:val="00E048DC"/>
    <w:rsid w:val="00E265C8"/>
    <w:rsid w:val="00E36247"/>
    <w:rsid w:val="00E43858"/>
    <w:rsid w:val="00E74D5C"/>
    <w:rsid w:val="00E858AC"/>
    <w:rsid w:val="00E86450"/>
    <w:rsid w:val="00EA7F2F"/>
    <w:rsid w:val="00EC7C60"/>
    <w:rsid w:val="00ED5178"/>
    <w:rsid w:val="00ED74B4"/>
    <w:rsid w:val="00EE0AB2"/>
    <w:rsid w:val="00EF1905"/>
    <w:rsid w:val="00EF2A48"/>
    <w:rsid w:val="00EF3ED4"/>
    <w:rsid w:val="00F03B06"/>
    <w:rsid w:val="00F0599C"/>
    <w:rsid w:val="00F2005D"/>
    <w:rsid w:val="00F320A0"/>
    <w:rsid w:val="00F4668B"/>
    <w:rsid w:val="00F56FAF"/>
    <w:rsid w:val="00F67EDB"/>
    <w:rsid w:val="00F74465"/>
    <w:rsid w:val="00F7620F"/>
    <w:rsid w:val="00F81D04"/>
    <w:rsid w:val="00F84442"/>
    <w:rsid w:val="00F93E63"/>
    <w:rsid w:val="00F95A6F"/>
    <w:rsid w:val="00FD1BE5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922"/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A7922"/>
    <w:rPr>
      <w:rFonts w:ascii="Courier New" w:hAnsi="Courier New" w:cs="Courier New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D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779</TotalTime>
  <Pages>1</Pages>
  <Words>292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226</cp:revision>
  <cp:lastPrinted>2007-08-22T14:34:00Z</cp:lastPrinted>
  <dcterms:created xsi:type="dcterms:W3CDTF">2018-05-07T04:05:00Z</dcterms:created>
  <dcterms:modified xsi:type="dcterms:W3CDTF">2025-06-01T21:06:00Z</dcterms:modified>
</cp:coreProperties>
</file>